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7F9447" w14:textId="77777777" w:rsidR="0091323C" w:rsidRPr="008B1A49" w:rsidRDefault="005952E4">
      <w:pPr>
        <w:ind w:firstLineChars="500" w:firstLine="1800"/>
        <w:rPr>
          <w:rFonts w:ascii="微软雅黑" w:eastAsia="微软雅黑" w:hAnsi="微软雅黑"/>
          <w:b/>
          <w:bCs/>
          <w:sz w:val="36"/>
          <w:szCs w:val="36"/>
        </w:rPr>
      </w:pPr>
      <w:r w:rsidRPr="008B1A49">
        <w:rPr>
          <w:rFonts w:ascii="微软雅黑" w:eastAsia="微软雅黑" w:hAnsi="微软雅黑" w:hint="eastAsia"/>
          <w:b/>
          <w:bCs/>
          <w:sz w:val="36"/>
          <w:szCs w:val="36"/>
        </w:rPr>
        <w:t>自 动 化 脚 本 操 作 手 册</w:t>
      </w:r>
    </w:p>
    <w:p w14:paraId="08681979" w14:textId="77777777" w:rsidR="0091323C" w:rsidRPr="008B1A49" w:rsidRDefault="0091323C">
      <w:pPr>
        <w:ind w:firstLineChars="500" w:firstLine="1800"/>
        <w:rPr>
          <w:rFonts w:ascii="微软雅黑" w:eastAsia="微软雅黑" w:hAnsi="微软雅黑"/>
          <w:b/>
          <w:bCs/>
          <w:sz w:val="36"/>
          <w:szCs w:val="36"/>
        </w:rPr>
      </w:pPr>
    </w:p>
    <w:p w14:paraId="1CA5FAD8" w14:textId="77777777" w:rsidR="0091323C" w:rsidRPr="008B1A49" w:rsidRDefault="005952E4">
      <w:pPr>
        <w:numPr>
          <w:ilvl w:val="0"/>
          <w:numId w:val="1"/>
        </w:numPr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t>新环境操作系统安装：</w:t>
      </w:r>
    </w:p>
    <w:p w14:paraId="2694F9AD" w14:textId="77777777" w:rsidR="0091323C" w:rsidRPr="008B1A49" w:rsidRDefault="005952E4">
      <w:pPr>
        <w:numPr>
          <w:ilvl w:val="0"/>
          <w:numId w:val="2"/>
        </w:numPr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t>操作系统版本：CentOS-7.2-1511-x86_64-DVD.iso</w:t>
      </w: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  <w:t xml:space="preserve">    </w:t>
      </w:r>
      <w:r w:rsidRPr="008B1A49">
        <w:rPr>
          <w:rFonts w:ascii="微软雅黑" w:eastAsia="微软雅黑" w:hAnsi="微软雅黑" w:hint="eastAsia"/>
          <w:b/>
          <w:bCs/>
          <w:color w:val="BF8F00" w:themeColor="accent4" w:themeShade="BF"/>
          <w:szCs w:val="21"/>
        </w:rPr>
        <w:t>注：系统安装好后，不要update升级，可能导致yum安装docker失败</w:t>
      </w:r>
    </w:p>
    <w:p w14:paraId="3C3B2715" w14:textId="4E339A89" w:rsidR="0091323C" w:rsidRPr="008B1A49" w:rsidRDefault="005952E4">
      <w:pPr>
        <w:numPr>
          <w:ilvl w:val="0"/>
          <w:numId w:val="2"/>
        </w:numPr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t>服务器配置，当前建议安装两台服务器</w:t>
      </w: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  <w:t xml:space="preserve">    </w:t>
      </w:r>
      <w:r w:rsidRPr="008B1A49">
        <w:rPr>
          <w:rStyle w:val="3Char"/>
          <w:rFonts w:ascii="微软雅黑" w:eastAsia="微软雅黑" w:hAnsi="微软雅黑" w:hint="default"/>
        </w:rPr>
        <w:t>2.1 主应用服务器：cpu: 8核、内存：16G、硬盘：1T</w:t>
      </w: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  <w:t xml:space="preserve">   </w:t>
      </w:r>
      <w:r w:rsidR="008B1A49">
        <w:rPr>
          <w:rFonts w:ascii="微软雅黑" w:eastAsia="微软雅黑" w:hAnsi="微软雅黑" w:hint="eastAsia"/>
          <w:sz w:val="28"/>
          <w:szCs w:val="28"/>
        </w:rPr>
        <w:t xml:space="preserve">   </w:t>
      </w:r>
      <w:r w:rsidRPr="008B1A49">
        <w:rPr>
          <w:rFonts w:ascii="微软雅黑" w:eastAsia="微软雅黑" w:hAnsi="微软雅黑" w:hint="eastAsia"/>
          <w:sz w:val="28"/>
          <w:szCs w:val="28"/>
        </w:rPr>
        <w:t>Nginx、网关、</w:t>
      </w:r>
      <w:r w:rsidRPr="008B1A49">
        <w:rPr>
          <w:rFonts w:ascii="微软雅黑" w:eastAsia="微软雅黑" w:hAnsi="微软雅黑" w:cs="宋体"/>
          <w:sz w:val="24"/>
        </w:rPr>
        <w:t>OAuth授权</w:t>
      </w:r>
      <w:r w:rsidRPr="008B1A49">
        <w:rPr>
          <w:rFonts w:ascii="微软雅黑" w:eastAsia="微软雅黑" w:hAnsi="微软雅黑" w:cs="宋体" w:hint="eastAsia"/>
          <w:sz w:val="24"/>
        </w:rPr>
        <w:t>、</w:t>
      </w:r>
      <w:r w:rsidRPr="008B1A49">
        <w:rPr>
          <w:rFonts w:ascii="微软雅黑" w:eastAsia="微软雅黑" w:hAnsi="微软雅黑" w:cs="宋体"/>
          <w:sz w:val="24"/>
        </w:rPr>
        <w:t>用户中心</w:t>
      </w:r>
      <w:r w:rsidRPr="008B1A49">
        <w:rPr>
          <w:rFonts w:ascii="微软雅黑" w:eastAsia="微软雅黑" w:hAnsi="微软雅黑" w:cs="宋体" w:hint="eastAsia"/>
          <w:sz w:val="24"/>
        </w:rPr>
        <w:t>、</w:t>
      </w:r>
      <w:r w:rsidRPr="008B1A49">
        <w:rPr>
          <w:rFonts w:ascii="微软雅黑" w:eastAsia="微软雅黑" w:hAnsi="微软雅黑" w:cs="宋体"/>
          <w:sz w:val="24"/>
        </w:rPr>
        <w:t>Netty</w:t>
      </w:r>
      <w:r w:rsidRPr="008B1A49">
        <w:rPr>
          <w:rFonts w:ascii="微软雅黑" w:eastAsia="微软雅黑" w:hAnsi="微软雅黑" w:cs="宋体" w:hint="eastAsia"/>
          <w:sz w:val="24"/>
        </w:rPr>
        <w:t>、</w:t>
      </w:r>
      <w:r w:rsidRPr="008B1A49">
        <w:rPr>
          <w:rFonts w:ascii="微软雅黑" w:eastAsia="微软雅黑" w:hAnsi="微软雅黑" w:cs="宋体"/>
          <w:sz w:val="24"/>
        </w:rPr>
        <w:t>Consul</w:t>
      </w:r>
      <w:r w:rsidRPr="008B1A49">
        <w:rPr>
          <w:rFonts w:ascii="微软雅黑" w:eastAsia="微软雅黑" w:hAnsi="微软雅黑" w:cs="宋体" w:hint="eastAsia"/>
          <w:sz w:val="24"/>
        </w:rPr>
        <w:t>、、、等</w:t>
      </w:r>
    </w:p>
    <w:p w14:paraId="4457242D" w14:textId="7B258550" w:rsidR="0091323C" w:rsidRPr="008B1A49" w:rsidRDefault="008B1A49">
      <w:pPr>
        <w:ind w:left="280" w:firstLineChars="100" w:firstLine="280"/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t xml:space="preserve">  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t>2.2 数据库服务器：cpu: 8核、内存：32G、硬盘：1T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  <w:t xml:space="preserve">      </w:t>
      </w:r>
      <w:r w:rsidR="005952E4" w:rsidRPr="008B1A49">
        <w:rPr>
          <w:rFonts w:ascii="微软雅黑" w:eastAsia="微软雅黑" w:hAnsi="微软雅黑" w:hint="eastAsia"/>
          <w:sz w:val="28"/>
          <w:szCs w:val="28"/>
        </w:rPr>
        <w:t xml:space="preserve">  Mysql、MongoDB、</w:t>
      </w:r>
      <w:r w:rsidR="00B40444" w:rsidRPr="008B1A49">
        <w:rPr>
          <w:rFonts w:ascii="微软雅黑" w:eastAsia="微软雅黑" w:hAnsi="微软雅黑" w:hint="eastAsia"/>
          <w:sz w:val="28"/>
          <w:szCs w:val="28"/>
        </w:rPr>
        <w:t>RabbitM</w:t>
      </w:r>
      <w:r w:rsidR="005952E4" w:rsidRPr="008B1A49">
        <w:rPr>
          <w:rFonts w:ascii="微软雅黑" w:eastAsia="微软雅黑" w:hAnsi="微软雅黑" w:hint="eastAsia"/>
          <w:sz w:val="28"/>
          <w:szCs w:val="28"/>
        </w:rPr>
        <w:t>astDFS、</w:t>
      </w:r>
      <w:r>
        <w:rPr>
          <w:rFonts w:ascii="微软雅黑" w:eastAsia="微软雅黑" w:hAnsi="微软雅黑" w:hint="eastAsia"/>
          <w:sz w:val="28"/>
          <w:szCs w:val="28"/>
        </w:rPr>
        <w:t>Redis</w:t>
      </w:r>
      <w:r>
        <w:rPr>
          <w:rFonts w:ascii="微软雅黑" w:eastAsia="微软雅黑" w:hAnsi="微软雅黑" w:hint="eastAsia"/>
          <w:sz w:val="28"/>
          <w:szCs w:val="28"/>
        </w:rPr>
        <w:br/>
      </w:r>
    </w:p>
    <w:p w14:paraId="5E139A21" w14:textId="77777777" w:rsidR="0091323C" w:rsidRPr="008B1A49" w:rsidRDefault="005952E4">
      <w:pPr>
        <w:numPr>
          <w:ilvl w:val="0"/>
          <w:numId w:val="2"/>
        </w:numPr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t>安装操作系统，选择Compute Node选项，右边的组件都选择上。如图：</w:t>
      </w:r>
    </w:p>
    <w:p w14:paraId="310CBE47" w14:textId="77777777" w:rsidR="0091323C" w:rsidRPr="008B1A49" w:rsidRDefault="005952E4">
      <w:pPr>
        <w:ind w:left="280"/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/>
          <w:noProof/>
        </w:rPr>
        <w:drawing>
          <wp:inline distT="0" distB="0" distL="114300" distR="114300" wp14:anchorId="2FC64830" wp14:editId="64CC2291">
            <wp:extent cx="5271770" cy="2582545"/>
            <wp:effectExtent l="0" t="0" r="508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C7EE9" w14:textId="77777777" w:rsidR="0091323C" w:rsidRPr="008B1A49" w:rsidRDefault="005952E4">
      <w:pPr>
        <w:numPr>
          <w:ilvl w:val="0"/>
          <w:numId w:val="2"/>
        </w:numPr>
        <w:tabs>
          <w:tab w:val="clear" w:pos="312"/>
        </w:tabs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t xml:space="preserve"> 如跨防火墙或网段，应用需要开放端口</w:t>
      </w:r>
      <w:r w:rsidRPr="008B1A49">
        <w:rPr>
          <w:rFonts w:ascii="微软雅黑" w:eastAsia="微软雅黑" w:hAnsi="微软雅黑" w:hint="eastAsia"/>
        </w:rPr>
        <w:br/>
        <w:t xml:space="preserve">       </w:t>
      </w:r>
      <w:r w:rsidRPr="008B1A49">
        <w:rPr>
          <w:rFonts w:ascii="微软雅黑" w:eastAsia="微软雅黑" w:hAnsi="微软雅黑" w:hint="eastAsia"/>
          <w:b/>
          <w:bCs/>
        </w:rPr>
        <w:t xml:space="preserve"> tcp:  </w:t>
      </w:r>
      <w:r w:rsidRPr="008B1A49">
        <w:rPr>
          <w:rFonts w:ascii="微软雅黑" w:eastAsia="微软雅黑" w:hAnsi="微软雅黑" w:hint="eastAsia"/>
        </w:rPr>
        <w:t xml:space="preserve"> 80、443、6666  ~ web、socket服务</w:t>
      </w:r>
    </w:p>
    <w:p w14:paraId="1BCD97AC" w14:textId="77777777" w:rsidR="0091323C" w:rsidRPr="008B1A49" w:rsidRDefault="005952E4">
      <w:pPr>
        <w:ind w:leftChars="133" w:left="909" w:hangingChars="300" w:hanging="630"/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</w:rPr>
        <w:lastRenderedPageBreak/>
        <w:t xml:space="preserve">       </w:t>
      </w:r>
      <w:r w:rsidRPr="008B1A49">
        <w:rPr>
          <w:rFonts w:ascii="微软雅黑" w:eastAsia="微软雅黑" w:hAnsi="微软雅黑" w:hint="eastAsia"/>
          <w:b/>
          <w:bCs/>
        </w:rPr>
        <w:t xml:space="preserve"> udp: </w:t>
      </w:r>
      <w:r w:rsidRPr="008B1A49">
        <w:rPr>
          <w:rFonts w:ascii="微软雅黑" w:eastAsia="微软雅黑" w:hAnsi="微软雅黑" w:hint="eastAsia"/>
        </w:rPr>
        <w:t xml:space="preserve"> 123  ~ntp服务</w:t>
      </w:r>
    </w:p>
    <w:p w14:paraId="394071F5" w14:textId="77777777" w:rsidR="0091323C" w:rsidRPr="008B1A49" w:rsidRDefault="0091323C">
      <w:pPr>
        <w:ind w:left="280"/>
        <w:rPr>
          <w:rFonts w:ascii="微软雅黑" w:eastAsia="微软雅黑" w:hAnsi="微软雅黑"/>
          <w:b/>
          <w:bCs/>
          <w:sz w:val="28"/>
          <w:szCs w:val="28"/>
        </w:rPr>
      </w:pPr>
    </w:p>
    <w:p w14:paraId="3A58F7FE" w14:textId="77777777" w:rsidR="0003723F" w:rsidRDefault="0003723F" w:rsidP="0003723F">
      <w:pPr>
        <w:ind w:left="840" w:hangingChars="300" w:hanging="840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二、交付物</w:t>
      </w:r>
    </w:p>
    <w:p w14:paraId="79EFDAB6" w14:textId="7CAC6E24" w:rsidR="0003723F" w:rsidRDefault="0003723F" w:rsidP="0003723F">
      <w:pPr>
        <w:ind w:left="720" w:hangingChars="300" w:hanging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（1）deploy</w:t>
      </w:r>
      <w:r>
        <w:rPr>
          <w:rFonts w:ascii="微软雅黑" w:eastAsia="微软雅黑" w:hAnsi="微软雅黑"/>
          <w:sz w:val="24"/>
        </w:rPr>
        <w:t xml:space="preserve">-shell: </w:t>
      </w:r>
      <w:r w:rsidRPr="0003723F">
        <w:rPr>
          <w:rFonts w:ascii="微软雅黑" w:eastAsia="微软雅黑" w:hAnsi="微软雅黑" w:hint="eastAsia"/>
          <w:sz w:val="24"/>
        </w:rPr>
        <w:t>从公司内网的gitlab</w:t>
      </w:r>
      <w:r w:rsidR="00002E37">
        <w:rPr>
          <w:rFonts w:ascii="微软雅黑" w:eastAsia="微软雅黑" w:hAnsi="微软雅黑" w:hint="eastAsia"/>
          <w:sz w:val="24"/>
        </w:rPr>
        <w:t>上下载指定版本，与应用软件版本号一致，内网登录</w:t>
      </w:r>
      <w:hyperlink r:id="rId7" w:history="1">
        <w:r w:rsidR="005B15BE">
          <w:rPr>
            <w:rStyle w:val="a5"/>
            <w:rFonts w:ascii="微软雅黑" w:eastAsia="微软雅黑" w:hAnsi="微软雅黑"/>
            <w:sz w:val="24"/>
          </w:rPr>
          <w:t>http://192.168.100.135</w:t>
        </w:r>
        <w:r w:rsidR="00002E37" w:rsidRPr="00A37736">
          <w:rPr>
            <w:rStyle w:val="a5"/>
            <w:rFonts w:ascii="微软雅黑" w:eastAsia="微软雅黑" w:hAnsi="微软雅黑"/>
            <w:sz w:val="24"/>
          </w:rPr>
          <w:t>/OPNext.S/deploy-shell/</w:t>
        </w:r>
      </w:hyperlink>
      <w:r w:rsidR="00002E37">
        <w:rPr>
          <w:rFonts w:ascii="微软雅黑" w:eastAsia="微软雅黑" w:hAnsi="微软雅黑" w:hint="eastAsia"/>
          <w:sz w:val="24"/>
        </w:rPr>
        <w:t>，如图：</w:t>
      </w:r>
    </w:p>
    <w:p w14:paraId="59AD308C" w14:textId="3AC8875B" w:rsidR="00002E37" w:rsidRDefault="00002E37" w:rsidP="0003723F">
      <w:pPr>
        <w:ind w:left="720" w:hangingChars="300" w:hanging="720"/>
        <w:rPr>
          <w:rFonts w:ascii="微软雅黑" w:eastAsia="微软雅黑" w:hAnsi="微软雅黑"/>
          <w:sz w:val="24"/>
        </w:rPr>
      </w:pPr>
      <w:r w:rsidRPr="00002E37">
        <w:rPr>
          <w:rFonts w:ascii="微软雅黑" w:eastAsia="微软雅黑" w:hAnsi="微软雅黑"/>
          <w:noProof/>
          <w:sz w:val="24"/>
        </w:rPr>
        <w:drawing>
          <wp:inline distT="0" distB="0" distL="0" distR="0" wp14:anchorId="39FD7F35" wp14:editId="78DC34AA">
            <wp:extent cx="5274310" cy="21469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BCA" w14:textId="26355177" w:rsidR="00002E37" w:rsidRPr="00002E37" w:rsidRDefault="00002E37" w:rsidP="0003723F">
      <w:pPr>
        <w:ind w:left="720" w:hangingChars="300" w:hanging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找到对应版本的标签，点击下载。如有权限问题请联系CM。</w:t>
      </w:r>
    </w:p>
    <w:p w14:paraId="30BEF410" w14:textId="024C2860" w:rsidR="0003723F" w:rsidRDefault="0003723F" w:rsidP="0003723F">
      <w:pPr>
        <w:tabs>
          <w:tab w:val="left" w:pos="312"/>
        </w:tabs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（2）package：应用程序包，CM编译SaaS平台后会push到指定的文件服务器中，下载地址请找CM索要。</w:t>
      </w:r>
    </w:p>
    <w:p w14:paraId="0931557B" w14:textId="30964EC7" w:rsidR="0003723F" w:rsidRPr="0003723F" w:rsidRDefault="00257DB3" w:rsidP="0003723F">
      <w:pPr>
        <w:ind w:left="840" w:hangingChars="300" w:hanging="840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二、新环境安装</w:t>
      </w:r>
    </w:p>
    <w:p w14:paraId="6BC52B3D" w14:textId="2200A378" w:rsidR="00D32685" w:rsidRDefault="0003723F" w:rsidP="00D32685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将交付物（1）（2）拷贝到</w:t>
      </w:r>
      <w:r w:rsidR="009C2D97">
        <w:rPr>
          <w:rFonts w:ascii="微软雅黑" w:eastAsia="微软雅黑" w:hAnsi="微软雅黑" w:hint="eastAsia"/>
          <w:sz w:val="24"/>
        </w:rPr>
        <w:t>所要安装的服务器上，并运行</w:t>
      </w:r>
      <w:r w:rsidR="009C2D97">
        <w:rPr>
          <w:rFonts w:ascii="微软雅黑" w:eastAsia="微软雅黑" w:hAnsi="微软雅黑"/>
          <w:sz w:val="24"/>
        </w:rPr>
        <w:t>deploy-shell/</w:t>
      </w:r>
      <w:r w:rsidR="009C2D97" w:rsidRPr="009C2D97">
        <w:t xml:space="preserve"> </w:t>
      </w:r>
      <w:r w:rsidR="009C2D97" w:rsidRPr="009C2D97">
        <w:rPr>
          <w:rFonts w:ascii="微软雅黑" w:eastAsia="微软雅黑" w:hAnsi="微软雅黑"/>
          <w:sz w:val="24"/>
        </w:rPr>
        <w:t>copy_package.sh</w:t>
      </w:r>
      <w:r w:rsidR="009C2D97">
        <w:rPr>
          <w:rFonts w:ascii="微软雅黑" w:eastAsia="微软雅黑" w:hAnsi="微软雅黑" w:hint="eastAsia"/>
          <w:sz w:val="24"/>
        </w:rPr>
        <w:t>。该步骤更新时也需要执行，目的是将编译出的package做净化处理。</w:t>
      </w:r>
      <w:r w:rsidR="00C65900">
        <w:rPr>
          <w:rFonts w:ascii="微软雅黑" w:eastAsia="微软雅黑" w:hAnsi="微软雅黑" w:hint="eastAsia"/>
          <w:sz w:val="24"/>
        </w:rPr>
        <w:t>控制台输入</w:t>
      </w:r>
      <w:r w:rsidR="00B10238">
        <w:rPr>
          <w:rFonts w:ascii="微软雅黑" w:eastAsia="微软雅黑" w:hAnsi="微软雅黑"/>
          <w:sz w:val="24"/>
        </w:rPr>
        <w:t xml:space="preserve">sh </w:t>
      </w:r>
      <w:r w:rsidR="00C65900">
        <w:rPr>
          <w:rFonts w:ascii="微软雅黑" w:eastAsia="微软雅黑" w:hAnsi="微软雅黑"/>
          <w:sz w:val="24"/>
        </w:rPr>
        <w:t>/home/deploy-shell/copy_package.sh</w:t>
      </w:r>
    </w:p>
    <w:p w14:paraId="354A4A2E" w14:textId="5E08E581" w:rsidR="00D32685" w:rsidRPr="00D32685" w:rsidRDefault="00D32685" w:rsidP="00D32685">
      <w:pPr>
        <w:tabs>
          <w:tab w:val="left" w:pos="312"/>
        </w:tabs>
        <w:rPr>
          <w:rFonts w:ascii="微软雅黑" w:eastAsia="微软雅黑" w:hAnsi="微软雅黑"/>
          <w:color w:val="FF0000"/>
          <w:sz w:val="24"/>
        </w:rPr>
      </w:pPr>
      <w:r w:rsidRPr="00D32685">
        <w:rPr>
          <w:rFonts w:ascii="微软雅黑" w:eastAsia="微软雅黑" w:hAnsi="微软雅黑" w:hint="eastAsia"/>
          <w:color w:val="FF0000"/>
          <w:sz w:val="24"/>
        </w:rPr>
        <w:t>注：如看到</w:t>
      </w:r>
      <w:r w:rsidRPr="00D32685">
        <w:rPr>
          <w:rFonts w:ascii="微软雅黑" w:eastAsia="微软雅黑" w:hAnsi="微软雅黑"/>
          <w:color w:val="FF0000"/>
          <w:sz w:val="24"/>
        </w:rPr>
        <w:t>No such file or directory</w:t>
      </w:r>
      <w:r w:rsidR="009F273C">
        <w:rPr>
          <w:rFonts w:ascii="微软雅黑" w:eastAsia="微软雅黑" w:hAnsi="微软雅黑" w:hint="eastAsia"/>
          <w:color w:val="FF0000"/>
          <w:sz w:val="24"/>
        </w:rPr>
        <w:t>等字样说明执行不成功，需要重新获取对应的软件包</w:t>
      </w:r>
    </w:p>
    <w:p w14:paraId="444FB01E" w14:textId="6E473EBB" w:rsidR="0091323C" w:rsidRPr="008B1A49" w:rsidRDefault="005952E4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 w:rsidRPr="008B1A49">
        <w:rPr>
          <w:rFonts w:ascii="微软雅黑" w:eastAsia="微软雅黑" w:hAnsi="微软雅黑" w:hint="eastAsia"/>
          <w:sz w:val="24"/>
        </w:rPr>
        <w:t>编辑/home/deploy-shell目录下的opnext.conf文件，</w:t>
      </w:r>
      <w:r w:rsidR="00AC3E89">
        <w:rPr>
          <w:rFonts w:ascii="微软雅黑" w:eastAsia="微软雅黑" w:hAnsi="微软雅黑" w:hint="eastAsia"/>
          <w:sz w:val="24"/>
        </w:rPr>
        <w:t>ip_app</w:t>
      </w:r>
      <w:r w:rsidR="00AC3E89">
        <w:rPr>
          <w:rFonts w:ascii="微软雅黑" w:eastAsia="微软雅黑" w:hAnsi="微软雅黑"/>
          <w:sz w:val="24"/>
        </w:rPr>
        <w:t>,ip_db</w:t>
      </w:r>
      <w:r w:rsidRPr="008B1A49">
        <w:rPr>
          <w:rFonts w:ascii="微软雅黑" w:eastAsia="微软雅黑" w:hAnsi="微软雅黑" w:hint="eastAsia"/>
          <w:sz w:val="24"/>
        </w:rPr>
        <w:t>选项添加宿主机IP，</w:t>
      </w:r>
      <w:r w:rsidR="005B3ADD">
        <w:rPr>
          <w:rFonts w:ascii="微软雅黑" w:eastAsia="微软雅黑" w:hAnsi="微软雅黑" w:hint="eastAsia"/>
          <w:sz w:val="24"/>
        </w:rPr>
        <w:t>及应用服务器IP与数据库服务器IP，当只有一台服务器时，可</w:t>
      </w:r>
      <w:r w:rsidR="005B3ADD">
        <w:rPr>
          <w:rFonts w:ascii="微软雅黑" w:eastAsia="微软雅黑" w:hAnsi="微软雅黑" w:hint="eastAsia"/>
          <w:sz w:val="24"/>
        </w:rPr>
        <w:lastRenderedPageBreak/>
        <w:t>以填入一个IP。其他为固定配置，不建议擅自修改。</w:t>
      </w:r>
      <w:r w:rsidRPr="008B1A49">
        <w:rPr>
          <w:rFonts w:ascii="微软雅黑" w:eastAsia="微软雅黑" w:hAnsi="微软雅黑" w:hint="eastAsia"/>
          <w:sz w:val="24"/>
        </w:rPr>
        <w:t>如图：</w:t>
      </w:r>
    </w:p>
    <w:p w14:paraId="402458B3" w14:textId="3969A3C8" w:rsidR="0091323C" w:rsidRDefault="00E74B7A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4BD0813" wp14:editId="02EB8145">
            <wp:extent cx="4876190" cy="471428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03EC" w14:textId="222405C8" w:rsidR="00AC3E89" w:rsidRPr="008B1A49" w:rsidRDefault="00AC3E89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AFE8200" wp14:editId="70CE2A9D">
            <wp:extent cx="5133333" cy="358095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509B" w14:textId="627B3885" w:rsidR="00AC3E89" w:rsidRPr="00610958" w:rsidRDefault="0056643A">
      <w:pPr>
        <w:rPr>
          <w:rFonts w:ascii="微软雅黑" w:eastAsia="微软雅黑" w:hAnsi="微软雅黑"/>
          <w:color w:val="FF0000"/>
          <w:sz w:val="24"/>
        </w:rPr>
      </w:pPr>
      <w:r w:rsidRPr="008B1A49">
        <w:rPr>
          <w:rFonts w:ascii="微软雅黑" w:eastAsia="微软雅黑" w:hAnsi="微软雅黑" w:hint="eastAsia"/>
          <w:color w:val="FF0000"/>
          <w:sz w:val="24"/>
        </w:rPr>
        <w:lastRenderedPageBreak/>
        <w:t>注：</w:t>
      </w:r>
      <w:r w:rsidRPr="008B1A49">
        <w:rPr>
          <w:rFonts w:ascii="微软雅黑" w:eastAsia="微软雅黑" w:hAnsi="微软雅黑"/>
          <w:color w:val="FF0000"/>
          <w:sz w:val="24"/>
        </w:rPr>
        <w:t>s</w:t>
      </w:r>
      <w:r w:rsidR="00B043EF" w:rsidRPr="008B1A49">
        <w:rPr>
          <w:rFonts w:ascii="微软雅黑" w:eastAsia="微软雅黑" w:hAnsi="微软雅黑" w:hint="eastAsia"/>
          <w:color w:val="FF0000"/>
          <w:sz w:val="24"/>
        </w:rPr>
        <w:t>ubdomain为</w:t>
      </w:r>
      <w:r w:rsidR="00B043EF" w:rsidRPr="008B1A49">
        <w:rPr>
          <w:rFonts w:ascii="微软雅黑" w:eastAsia="微软雅黑" w:hAnsi="微软雅黑"/>
          <w:color w:val="FF0000"/>
          <w:sz w:val="24"/>
        </w:rPr>
        <w:t>FRP子域名，微信</w:t>
      </w:r>
      <w:r w:rsidR="00B043EF" w:rsidRPr="008B1A49">
        <w:rPr>
          <w:rFonts w:ascii="微软雅黑" w:eastAsia="微软雅黑" w:hAnsi="微软雅黑" w:hint="eastAsia"/>
          <w:color w:val="FF0000"/>
          <w:sz w:val="24"/>
        </w:rPr>
        <w:t>访客</w:t>
      </w:r>
      <w:r w:rsidR="00B043EF" w:rsidRPr="008B1A49">
        <w:rPr>
          <w:rFonts w:ascii="微软雅黑" w:eastAsia="微软雅黑" w:hAnsi="微软雅黑"/>
          <w:color w:val="FF0000"/>
          <w:sz w:val="24"/>
        </w:rPr>
        <w:t>时必须使用，并且所有租户不能</w:t>
      </w:r>
      <w:r w:rsidR="00B043EF" w:rsidRPr="008B1A49">
        <w:rPr>
          <w:rFonts w:ascii="微软雅黑" w:eastAsia="微软雅黑" w:hAnsi="微软雅黑" w:hint="eastAsia"/>
          <w:color w:val="FF0000"/>
          <w:sz w:val="24"/>
        </w:rPr>
        <w:t>出现</w:t>
      </w:r>
      <w:r w:rsidR="00B043EF" w:rsidRPr="008B1A49">
        <w:rPr>
          <w:rFonts w:ascii="微软雅黑" w:eastAsia="微软雅黑" w:hAnsi="微软雅黑"/>
          <w:color w:val="FF0000"/>
          <w:sz w:val="24"/>
        </w:rPr>
        <w:t>重复</w:t>
      </w:r>
      <w:r w:rsidR="00B043EF" w:rsidRPr="008B1A49">
        <w:rPr>
          <w:rFonts w:ascii="微软雅黑" w:eastAsia="微软雅黑" w:hAnsi="微软雅黑" w:hint="eastAsia"/>
          <w:color w:val="FF0000"/>
          <w:sz w:val="24"/>
        </w:rPr>
        <w:t>，</w:t>
      </w:r>
      <w:r w:rsidR="00C370D7">
        <w:rPr>
          <w:rFonts w:ascii="微软雅黑" w:eastAsia="微软雅黑" w:hAnsi="微软雅黑"/>
          <w:color w:val="FF0000"/>
          <w:sz w:val="24"/>
        </w:rPr>
        <w:t>此处部署之前需要找</w:t>
      </w:r>
      <w:r w:rsidR="00C370D7">
        <w:rPr>
          <w:rFonts w:ascii="微软雅黑" w:eastAsia="微软雅黑" w:hAnsi="微软雅黑" w:hint="eastAsia"/>
          <w:color w:val="FF0000"/>
          <w:sz w:val="24"/>
        </w:rPr>
        <w:t>产品</w:t>
      </w:r>
      <w:r w:rsidR="00B043EF" w:rsidRPr="008B1A49">
        <w:rPr>
          <w:rFonts w:ascii="微软雅黑" w:eastAsia="微软雅黑" w:hAnsi="微软雅黑"/>
          <w:color w:val="FF0000"/>
          <w:sz w:val="24"/>
        </w:rPr>
        <w:t>经理</w:t>
      </w:r>
      <w:r w:rsidR="00C370D7">
        <w:rPr>
          <w:rFonts w:ascii="微软雅黑" w:eastAsia="微软雅黑" w:hAnsi="微软雅黑" w:hint="eastAsia"/>
          <w:color w:val="FF0000"/>
          <w:sz w:val="24"/>
        </w:rPr>
        <w:t>@赵俊杰</w:t>
      </w:r>
      <w:r w:rsidR="00B043EF" w:rsidRPr="008B1A49">
        <w:rPr>
          <w:rFonts w:ascii="微软雅黑" w:eastAsia="微软雅黑" w:hAnsi="微软雅黑"/>
          <w:color w:val="FF0000"/>
          <w:sz w:val="24"/>
        </w:rPr>
        <w:t>确认此参数的配置。</w:t>
      </w:r>
    </w:p>
    <w:p w14:paraId="543C2E39" w14:textId="77777777" w:rsidR="0091323C" w:rsidRPr="008B1A49" w:rsidRDefault="005952E4">
      <w:pPr>
        <w:numPr>
          <w:ilvl w:val="0"/>
          <w:numId w:val="3"/>
        </w:numPr>
        <w:tabs>
          <w:tab w:val="clear" w:pos="312"/>
        </w:tabs>
        <w:rPr>
          <w:rFonts w:ascii="微软雅黑" w:eastAsia="微软雅黑" w:hAnsi="微软雅黑"/>
          <w:sz w:val="24"/>
        </w:rPr>
      </w:pPr>
      <w:r w:rsidRPr="008B1A49">
        <w:rPr>
          <w:rFonts w:ascii="微软雅黑" w:eastAsia="微软雅黑" w:hAnsi="微软雅黑" w:hint="eastAsia"/>
          <w:sz w:val="24"/>
        </w:rPr>
        <w:t>运行/home/deploy-shell/sshKeys.sh 脚本，实现本机到其他机器的免密码登录，如图：</w:t>
      </w:r>
    </w:p>
    <w:p w14:paraId="23C6323A" w14:textId="08EC617A" w:rsidR="0091323C" w:rsidRDefault="005952E4" w:rsidP="00EA0C3C">
      <w:pPr>
        <w:ind w:firstLine="840"/>
        <w:rPr>
          <w:rFonts w:ascii="微软雅黑" w:eastAsia="微软雅黑" w:hAnsi="微软雅黑"/>
          <w:sz w:val="24"/>
        </w:rPr>
      </w:pPr>
      <w:r w:rsidRPr="008B1A49">
        <w:rPr>
          <w:rFonts w:ascii="微软雅黑" w:eastAsia="微软雅黑" w:hAnsi="微软雅黑"/>
          <w:noProof/>
          <w:sz w:val="24"/>
        </w:rPr>
        <w:drawing>
          <wp:inline distT="0" distB="0" distL="114300" distR="114300" wp14:anchorId="0CD5AE87" wp14:editId="7C9517ED">
            <wp:extent cx="2666365" cy="3143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26EF23" w14:textId="3CB4B626" w:rsidR="0091323C" w:rsidRPr="00257DB3" w:rsidRDefault="00EA0C3C" w:rsidP="00257DB3">
      <w:pPr>
        <w:rPr>
          <w:rFonts w:ascii="微软雅黑" w:eastAsia="微软雅黑" w:hAnsi="微软雅黑"/>
          <w:sz w:val="24"/>
        </w:rPr>
      </w:pPr>
      <w:r w:rsidRPr="007C12F9">
        <w:rPr>
          <w:rFonts w:ascii="微软雅黑" w:eastAsia="微软雅黑" w:hAnsi="微软雅黑" w:hint="eastAsia"/>
          <w:color w:val="FF0000"/>
          <w:sz w:val="24"/>
        </w:rPr>
        <w:t>一路回车执行，遇到“yes</w:t>
      </w:r>
      <w:r w:rsidRPr="007C12F9">
        <w:rPr>
          <w:rFonts w:ascii="微软雅黑" w:eastAsia="微软雅黑" w:hAnsi="微软雅黑"/>
          <w:color w:val="FF0000"/>
          <w:sz w:val="24"/>
        </w:rPr>
        <w:t>/no</w:t>
      </w:r>
      <w:r w:rsidRPr="007C12F9">
        <w:rPr>
          <w:rFonts w:ascii="微软雅黑" w:eastAsia="微软雅黑" w:hAnsi="微软雅黑" w:hint="eastAsia"/>
          <w:color w:val="FF0000"/>
          <w:sz w:val="24"/>
        </w:rPr>
        <w:t>”请敲入</w:t>
      </w:r>
      <w:r w:rsidRPr="007C12F9">
        <w:rPr>
          <w:rFonts w:ascii="微软雅黑" w:eastAsia="微软雅黑" w:hAnsi="微软雅黑"/>
          <w:color w:val="FF0000"/>
          <w:sz w:val="24"/>
        </w:rPr>
        <w:t>”yes”</w:t>
      </w:r>
      <w:r w:rsidR="00E71CD0" w:rsidRPr="007C12F9">
        <w:rPr>
          <w:rFonts w:ascii="微软雅黑" w:eastAsia="微软雅黑" w:hAnsi="微软雅黑"/>
          <w:color w:val="FF0000"/>
          <w:sz w:val="24"/>
        </w:rPr>
        <w:t>,</w:t>
      </w:r>
      <w:r w:rsidR="00E71CD0" w:rsidRPr="007C12F9">
        <w:rPr>
          <w:rFonts w:ascii="微软雅黑" w:eastAsia="微软雅黑" w:hAnsi="微软雅黑" w:hint="eastAsia"/>
          <w:color w:val="FF0000"/>
          <w:sz w:val="24"/>
        </w:rPr>
        <w:t xml:space="preserve"> 遇到“y</w:t>
      </w:r>
      <w:r w:rsidR="00E71CD0" w:rsidRPr="007C12F9">
        <w:rPr>
          <w:rFonts w:ascii="微软雅黑" w:eastAsia="微软雅黑" w:hAnsi="微软雅黑"/>
          <w:color w:val="FF0000"/>
          <w:sz w:val="24"/>
        </w:rPr>
        <w:t>/n</w:t>
      </w:r>
      <w:r w:rsidR="00E71CD0" w:rsidRPr="007C12F9">
        <w:rPr>
          <w:rFonts w:ascii="微软雅黑" w:eastAsia="微软雅黑" w:hAnsi="微软雅黑" w:hint="eastAsia"/>
          <w:color w:val="FF0000"/>
          <w:sz w:val="24"/>
        </w:rPr>
        <w:t>”请敲入</w:t>
      </w:r>
      <w:r w:rsidR="00E71CD0" w:rsidRPr="007C12F9">
        <w:rPr>
          <w:rFonts w:ascii="微软雅黑" w:eastAsia="微软雅黑" w:hAnsi="微软雅黑"/>
          <w:color w:val="FF0000"/>
          <w:sz w:val="24"/>
        </w:rPr>
        <w:t>”y”</w:t>
      </w:r>
      <w:r w:rsidR="002C661F" w:rsidRPr="007C12F9">
        <w:rPr>
          <w:rFonts w:ascii="微软雅黑" w:eastAsia="微软雅黑" w:hAnsi="微软雅黑" w:hint="eastAsia"/>
          <w:color w:val="FF0000"/>
          <w:sz w:val="24"/>
        </w:rPr>
        <w:t>，</w:t>
      </w:r>
      <w:r w:rsidR="00EA5467" w:rsidRPr="007C12F9">
        <w:rPr>
          <w:rFonts w:ascii="微软雅黑" w:eastAsia="微软雅黑" w:hAnsi="微软雅黑" w:hint="eastAsia"/>
          <w:color w:val="FF0000"/>
          <w:sz w:val="24"/>
        </w:rPr>
        <w:t>遇到password</w:t>
      </w:r>
      <w:r w:rsidR="00EA5467" w:rsidRPr="007C12F9">
        <w:rPr>
          <w:rFonts w:ascii="微软雅黑" w:eastAsia="微软雅黑" w:hAnsi="微软雅黑"/>
          <w:color w:val="FF0000"/>
          <w:sz w:val="24"/>
        </w:rPr>
        <w:t>: ,</w:t>
      </w:r>
      <w:r w:rsidR="00EA5467" w:rsidRPr="007C12F9">
        <w:rPr>
          <w:rFonts w:ascii="微软雅黑" w:eastAsia="微软雅黑" w:hAnsi="微软雅黑" w:hint="eastAsia"/>
          <w:color w:val="FF0000"/>
          <w:sz w:val="24"/>
        </w:rPr>
        <w:t>请输入对应服务器的密码</w:t>
      </w:r>
      <w:r>
        <w:rPr>
          <w:rFonts w:ascii="微软雅黑" w:eastAsia="微软雅黑" w:hAnsi="微软雅黑" w:hint="eastAsia"/>
          <w:sz w:val="24"/>
        </w:rPr>
        <w:t>。</w:t>
      </w:r>
    </w:p>
    <w:p w14:paraId="6A00C1F0" w14:textId="7E793B7E" w:rsidR="0091323C" w:rsidRPr="00257DB3" w:rsidRDefault="00106BA3" w:rsidP="00257DB3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 w:rsidRPr="00257DB3">
        <w:rPr>
          <w:rFonts w:ascii="微软雅黑" w:eastAsia="微软雅黑" w:hAnsi="微软雅黑" w:hint="eastAsia"/>
          <w:sz w:val="24"/>
        </w:rPr>
        <w:t>退出服务器</w:t>
      </w:r>
      <w:r w:rsidR="0033553A" w:rsidRPr="00257DB3">
        <w:rPr>
          <w:rFonts w:ascii="微软雅黑" w:eastAsia="微软雅黑" w:hAnsi="微软雅黑" w:hint="eastAsia"/>
          <w:sz w:val="24"/>
        </w:rPr>
        <w:t>重新</w:t>
      </w:r>
      <w:r w:rsidRPr="00257DB3">
        <w:rPr>
          <w:rFonts w:ascii="微软雅黑" w:eastAsia="微软雅黑" w:hAnsi="微软雅黑" w:hint="eastAsia"/>
          <w:sz w:val="24"/>
        </w:rPr>
        <w:t>使用ssh</w:t>
      </w:r>
      <w:r w:rsidR="00F22BED" w:rsidRPr="00257DB3">
        <w:rPr>
          <w:rFonts w:ascii="微软雅黑" w:eastAsia="微软雅黑" w:hAnsi="微软雅黑" w:hint="eastAsia"/>
          <w:sz w:val="24"/>
        </w:rPr>
        <w:t>登录，使所有配置</w:t>
      </w:r>
      <w:r w:rsidR="0033553A" w:rsidRPr="00257DB3">
        <w:rPr>
          <w:rFonts w:ascii="微软雅黑" w:eastAsia="微软雅黑" w:hAnsi="微软雅黑" w:hint="eastAsia"/>
          <w:sz w:val="24"/>
        </w:rPr>
        <w:t>生效。</w:t>
      </w:r>
    </w:p>
    <w:p w14:paraId="3A1D0F98" w14:textId="7643781C" w:rsidR="0091323C" w:rsidRPr="008B1A49" w:rsidRDefault="005277D7">
      <w:pPr>
        <w:numPr>
          <w:ilvl w:val="0"/>
          <w:numId w:val="3"/>
        </w:numPr>
        <w:tabs>
          <w:tab w:val="clear" w:pos="312"/>
        </w:tabs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重新登录服务器，进入</w:t>
      </w:r>
      <w:r w:rsidRPr="005277D7">
        <w:rPr>
          <w:rFonts w:ascii="微软雅黑" w:eastAsia="微软雅黑" w:hAnsi="微软雅黑" w:hint="eastAsia"/>
          <w:sz w:val="24"/>
        </w:rPr>
        <w:t>到 /home/deploy-shell/ 路径下执行docker.sh</w:t>
      </w:r>
      <w:r>
        <w:rPr>
          <w:rFonts w:ascii="微软雅黑" w:eastAsia="微软雅黑" w:hAnsi="微软雅黑" w:hint="eastAsia"/>
          <w:sz w:val="24"/>
        </w:rPr>
        <w:t>脚本。如图</w:t>
      </w:r>
      <w:r w:rsidR="005952E4" w:rsidRPr="008B1A49">
        <w:rPr>
          <w:rFonts w:ascii="微软雅黑" w:eastAsia="微软雅黑" w:hAnsi="微软雅黑" w:hint="eastAsia"/>
          <w:sz w:val="24"/>
        </w:rPr>
        <w:t>：</w:t>
      </w:r>
    </w:p>
    <w:p w14:paraId="07EC1A48" w14:textId="77777777" w:rsidR="0091323C" w:rsidRPr="008B1A49" w:rsidRDefault="005952E4">
      <w:pPr>
        <w:rPr>
          <w:rFonts w:ascii="微软雅黑" w:eastAsia="微软雅黑" w:hAnsi="微软雅黑"/>
          <w:sz w:val="24"/>
        </w:rPr>
      </w:pPr>
      <w:r w:rsidRPr="008B1A49">
        <w:rPr>
          <w:rFonts w:ascii="微软雅黑" w:eastAsia="微软雅黑" w:hAnsi="微软雅黑" w:hint="eastAsia"/>
          <w:sz w:val="24"/>
        </w:rPr>
        <w:t xml:space="preserve">        </w:t>
      </w:r>
      <w:r w:rsidRPr="008B1A49">
        <w:rPr>
          <w:rFonts w:ascii="微软雅黑" w:eastAsia="微软雅黑" w:hAnsi="微软雅黑"/>
          <w:noProof/>
          <w:sz w:val="24"/>
        </w:rPr>
        <w:drawing>
          <wp:inline distT="0" distB="0" distL="114300" distR="114300" wp14:anchorId="4369924C" wp14:editId="441E4DF8">
            <wp:extent cx="2742565" cy="4095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8EA64" w14:textId="7894D5EF" w:rsidR="0091323C" w:rsidRDefault="00257DB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至此，新环境依赖全部完成。</w:t>
      </w:r>
    </w:p>
    <w:p w14:paraId="473FF73A" w14:textId="27E279C5" w:rsidR="00257DB3" w:rsidRPr="0003723F" w:rsidRDefault="00257DB3" w:rsidP="00257DB3">
      <w:pPr>
        <w:ind w:left="840" w:hangingChars="300" w:hanging="840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三、安装SaaS软件</w:t>
      </w:r>
    </w:p>
    <w:p w14:paraId="59FED11C" w14:textId="6B06E20F" w:rsidR="00257DB3" w:rsidRPr="008B1A49" w:rsidRDefault="00257DB3" w:rsidP="00257DB3">
      <w:pPr>
        <w:tabs>
          <w:tab w:val="left" w:pos="312"/>
        </w:tabs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1、</w:t>
      </w:r>
      <w:r w:rsidRPr="008B1A49">
        <w:rPr>
          <w:rFonts w:ascii="微软雅黑" w:eastAsia="微软雅黑" w:hAnsi="微软雅黑" w:hint="eastAsia"/>
          <w:sz w:val="24"/>
        </w:rPr>
        <w:t>运行/home/deploy-shell/setup.sh脚本，等待一段时间。所有服务安装完成。如图：</w:t>
      </w:r>
    </w:p>
    <w:p w14:paraId="7BFF3C1F" w14:textId="021B3C95" w:rsidR="0091323C" w:rsidRDefault="00257DB3">
      <w:pPr>
        <w:rPr>
          <w:rFonts w:ascii="微软雅黑" w:eastAsia="微软雅黑" w:hAnsi="微软雅黑"/>
          <w:sz w:val="24"/>
        </w:rPr>
      </w:pPr>
      <w:r w:rsidRPr="008B1A49">
        <w:rPr>
          <w:rFonts w:ascii="微软雅黑" w:eastAsia="微软雅黑" w:hAnsi="微软雅黑" w:hint="eastAsia"/>
          <w:sz w:val="24"/>
        </w:rPr>
        <w:t xml:space="preserve">        </w:t>
      </w:r>
      <w:r w:rsidRPr="008B1A49">
        <w:rPr>
          <w:rFonts w:ascii="微软雅黑" w:eastAsia="微软雅黑" w:hAnsi="微软雅黑"/>
          <w:noProof/>
          <w:sz w:val="24"/>
        </w:rPr>
        <w:drawing>
          <wp:inline distT="0" distB="0" distL="114300" distR="114300" wp14:anchorId="2F96C313" wp14:editId="45C67F1A">
            <wp:extent cx="2761615" cy="2857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0BDFA" w14:textId="06350DEF" w:rsidR="00257DB3" w:rsidRPr="008B1A49" w:rsidRDefault="00257DB3" w:rsidP="00257DB3">
      <w:pPr>
        <w:tabs>
          <w:tab w:val="left" w:pos="312"/>
        </w:tabs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2、验证安装结果。使用浏览器打开deploy</w:t>
      </w:r>
      <w:r>
        <w:rPr>
          <w:rFonts w:ascii="微软雅黑" w:eastAsia="微软雅黑" w:hAnsi="微软雅黑"/>
          <w:sz w:val="24"/>
        </w:rPr>
        <w:t>-shell</w:t>
      </w:r>
      <w:r>
        <w:rPr>
          <w:rFonts w:ascii="微软雅黑" w:eastAsia="微软雅黑" w:hAnsi="微软雅黑" w:hint="eastAsia"/>
          <w:sz w:val="24"/>
        </w:rPr>
        <w:t>所在服务，</w:t>
      </w:r>
      <w:r w:rsidRPr="008B1A49">
        <w:rPr>
          <w:rFonts w:ascii="微软雅黑" w:eastAsia="微软雅黑" w:hAnsi="微软雅黑" w:hint="eastAsia"/>
          <w:sz w:val="24"/>
        </w:rPr>
        <w:t>登陆App应用部署的那台服务器ip地址+8500端口，查看服务是否都注册成功，（总共</w:t>
      </w:r>
      <w:r w:rsidR="00166D8E">
        <w:rPr>
          <w:rFonts w:ascii="微软雅黑" w:eastAsia="微软雅黑" w:hAnsi="微软雅黑" w:hint="eastAsia"/>
          <w:sz w:val="24"/>
        </w:rPr>
        <w:t>14</w:t>
      </w:r>
      <w:r w:rsidRPr="008B1A49">
        <w:rPr>
          <w:rFonts w:ascii="微软雅黑" w:eastAsia="微软雅黑" w:hAnsi="微软雅黑" w:hint="eastAsia"/>
          <w:sz w:val="24"/>
        </w:rPr>
        <w:t>个服务。分别为appstore，bbox-batch，bbox-register，bbox-service，consul，door-keeper，faceAlgorithm-server，o-message，o-stream，ocfs，store-api，user-center，visitor-manager，visitor-wechat.：如图（172.16.20.212:8500）:</w:t>
      </w:r>
    </w:p>
    <w:p w14:paraId="24E4E522" w14:textId="77777777" w:rsidR="00257DB3" w:rsidRPr="008B1A49" w:rsidRDefault="00257DB3" w:rsidP="00257DB3">
      <w:pPr>
        <w:rPr>
          <w:rFonts w:ascii="微软雅黑" w:eastAsia="微软雅黑" w:hAnsi="微软雅黑"/>
          <w:sz w:val="24"/>
        </w:rPr>
      </w:pPr>
    </w:p>
    <w:p w14:paraId="7C36FD80" w14:textId="6F665454" w:rsidR="00257DB3" w:rsidRPr="008B1A49" w:rsidRDefault="009E0D55" w:rsidP="00257DB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BE1D44" wp14:editId="6F759231">
            <wp:extent cx="4161905" cy="493333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66D8E">
        <w:rPr>
          <w:noProof/>
        </w:rPr>
        <w:lastRenderedPageBreak/>
        <w:drawing>
          <wp:inline distT="0" distB="0" distL="0" distR="0" wp14:anchorId="7E8010C1" wp14:editId="120FAE3B">
            <wp:extent cx="4419048" cy="61428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0186" w14:textId="77777777" w:rsidR="00257DB3" w:rsidRPr="008B1A49" w:rsidRDefault="00257DB3" w:rsidP="00257DB3">
      <w:pPr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</w:rPr>
        <w:t>注：如不显示应用列表，可以设置acl授权:</w:t>
      </w:r>
      <w:r w:rsidRPr="008B1A49">
        <w:rPr>
          <w:rFonts w:ascii="微软雅黑" w:eastAsia="微软雅黑" w:hAnsi="微软雅黑" w:hint="eastAsia"/>
        </w:rPr>
        <w:br/>
      </w:r>
      <w:r w:rsidRPr="008B1A49"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78EC5FA1" wp14:editId="1F1D91B6">
            <wp:extent cx="5269865" cy="3015615"/>
            <wp:effectExtent l="0" t="0" r="6985" b="13335"/>
            <wp:docPr id="24" name="图片 24" descr="15393265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3932658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DF97" w14:textId="033E878A" w:rsidR="00257DB3" w:rsidRPr="008B1A49" w:rsidRDefault="00257DB3" w:rsidP="00257DB3">
      <w:pPr>
        <w:rPr>
          <w:rFonts w:ascii="微软雅黑" w:eastAsia="微软雅黑" w:hAnsi="微软雅黑"/>
          <w:sz w:val="24"/>
        </w:rPr>
      </w:pPr>
      <w:r w:rsidRPr="008B1A49">
        <w:rPr>
          <w:rFonts w:ascii="微软雅黑" w:eastAsia="微软雅黑" w:hAnsi="微软雅黑" w:hint="eastAsia"/>
        </w:rPr>
        <w:t xml:space="preserve">   输入：</w:t>
      </w:r>
      <w:r w:rsidR="00A22F0C">
        <w:rPr>
          <w:rFonts w:ascii="微软雅黑" w:eastAsia="微软雅黑" w:hAnsi="微软雅黑" w:hint="eastAsia"/>
        </w:rPr>
        <w:t>当前服务器IP地址（如：</w:t>
      </w:r>
      <w:r w:rsidR="00A22F0C" w:rsidRPr="008B1A49">
        <w:rPr>
          <w:rFonts w:ascii="微软雅黑" w:eastAsia="微软雅黑" w:hAnsi="微软雅黑" w:hint="eastAsia"/>
          <w:sz w:val="24"/>
        </w:rPr>
        <w:t>172.16.20.212</w:t>
      </w:r>
      <w:r w:rsidR="00A22F0C">
        <w:rPr>
          <w:rFonts w:ascii="微软雅黑" w:eastAsia="微软雅黑" w:hAnsi="微软雅黑" w:hint="eastAsia"/>
        </w:rPr>
        <w:t>）</w:t>
      </w:r>
      <w:r w:rsidRPr="008B1A49">
        <w:rPr>
          <w:rFonts w:ascii="微软雅黑" w:eastAsia="微软雅黑" w:hAnsi="微软雅黑" w:hint="eastAsia"/>
        </w:rPr>
        <w:t>， 点击 CLOSE.  再次访问：</w:t>
      </w:r>
      <w:r w:rsidRPr="008B1A49">
        <w:rPr>
          <w:rFonts w:ascii="微软雅黑" w:eastAsia="微软雅黑" w:hAnsi="微软雅黑" w:hint="eastAsia"/>
          <w:sz w:val="24"/>
        </w:rPr>
        <w:t>172.16.20.212:8500</w:t>
      </w:r>
    </w:p>
    <w:p w14:paraId="0B0F9D81" w14:textId="0D764278" w:rsidR="0091323C" w:rsidRPr="008B1A49" w:rsidRDefault="0091323C">
      <w:pPr>
        <w:rPr>
          <w:rFonts w:ascii="微软雅黑" w:eastAsia="微软雅黑" w:hAnsi="微软雅黑"/>
        </w:rPr>
      </w:pPr>
    </w:p>
    <w:p w14:paraId="711A03D9" w14:textId="77777777" w:rsidR="0091323C" w:rsidRPr="008B1A49" w:rsidRDefault="0091323C">
      <w:pPr>
        <w:rPr>
          <w:rFonts w:ascii="微软雅黑" w:eastAsia="微软雅黑" w:hAnsi="微软雅黑"/>
        </w:rPr>
      </w:pPr>
    </w:p>
    <w:p w14:paraId="0E129F8F" w14:textId="08803E8D" w:rsidR="0091323C" w:rsidRPr="008B1A49" w:rsidRDefault="00FC0CE9" w:rsidP="00FC0CE9">
      <w:pPr>
        <w:tabs>
          <w:tab w:val="left" w:pos="31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、</w:t>
      </w:r>
      <w:r w:rsidR="005952E4" w:rsidRPr="008B1A49">
        <w:rPr>
          <w:rFonts w:ascii="微软雅黑" w:eastAsia="微软雅黑" w:hAnsi="微软雅黑" w:hint="eastAsia"/>
        </w:rPr>
        <w:t>拷贝/home/deploy-shell/register/register_01.txt的内容，如图：</w:t>
      </w:r>
      <w:r w:rsidR="005952E4" w:rsidRPr="008B1A49">
        <w:rPr>
          <w:rFonts w:ascii="微软雅黑" w:eastAsia="微软雅黑" w:hAnsi="微软雅黑" w:hint="eastAsia"/>
        </w:rPr>
        <w:br/>
      </w:r>
      <w:r w:rsidR="005952E4" w:rsidRPr="008B1A49">
        <w:rPr>
          <w:rFonts w:ascii="微软雅黑" w:eastAsia="微软雅黑" w:hAnsi="微软雅黑"/>
          <w:noProof/>
        </w:rPr>
        <w:drawing>
          <wp:inline distT="0" distB="0" distL="114300" distR="114300" wp14:anchorId="6F4C4B26" wp14:editId="5CEBD428">
            <wp:extent cx="5273040" cy="225425"/>
            <wp:effectExtent l="0" t="0" r="3810" b="3175"/>
            <wp:docPr id="23" name="图片 23" descr="1539326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393263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102" w14:textId="77777777" w:rsidR="0091323C" w:rsidRPr="008B1A49" w:rsidRDefault="0091323C">
      <w:pPr>
        <w:rPr>
          <w:rFonts w:ascii="微软雅黑" w:eastAsia="微软雅黑" w:hAnsi="微软雅黑"/>
        </w:rPr>
      </w:pPr>
    </w:p>
    <w:p w14:paraId="764DE58A" w14:textId="77777777" w:rsidR="0091323C" w:rsidRPr="008B1A49" w:rsidRDefault="0091323C">
      <w:pPr>
        <w:rPr>
          <w:rFonts w:ascii="微软雅黑" w:eastAsia="微软雅黑" w:hAnsi="微软雅黑"/>
        </w:rPr>
      </w:pPr>
    </w:p>
    <w:p w14:paraId="256BDD3D" w14:textId="77777777" w:rsidR="0091323C" w:rsidRPr="008B1A49" w:rsidRDefault="005952E4">
      <w:pPr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</w:rPr>
        <w:t>curl -X POST "http://127.0.0.1:8081/account/tenant/register/internal" -H "accept: */*" -H "Content-Type: application/json"  -d  '{ "adminId": 2,"tenantId": 2, "contactName": "蜂盒科技研发队", "contactPhone": "", "email": "bbox_admin@beeboxes.com", "enterprise": "蜂盒科技", "industry": "GOVERNMENT_AND_INSTITUTION", "locus": "CHINA", "loginName": "bbox_admin", "password": "123.com"}'</w:t>
      </w:r>
    </w:p>
    <w:p w14:paraId="36133B9C" w14:textId="77777777" w:rsidR="0086071B" w:rsidRPr="008B1A49" w:rsidRDefault="0086071B">
      <w:pPr>
        <w:rPr>
          <w:rFonts w:ascii="微软雅黑" w:eastAsia="微软雅黑" w:hAnsi="微软雅黑"/>
        </w:rPr>
      </w:pPr>
    </w:p>
    <w:p w14:paraId="1AE2B055" w14:textId="77777777" w:rsidR="0086071B" w:rsidRPr="008B1A49" w:rsidRDefault="0086071B">
      <w:pPr>
        <w:rPr>
          <w:rFonts w:ascii="微软雅黑" w:eastAsia="微软雅黑" w:hAnsi="微软雅黑"/>
          <w:color w:val="FF0000"/>
        </w:rPr>
      </w:pPr>
      <w:r w:rsidRPr="008B1A49">
        <w:rPr>
          <w:rFonts w:ascii="微软雅黑" w:eastAsia="微软雅黑" w:hAnsi="微软雅黑" w:hint="eastAsia"/>
          <w:color w:val="FF0000"/>
        </w:rPr>
        <w:t>注：</w:t>
      </w:r>
      <w:r w:rsidRPr="00FC0CE9">
        <w:rPr>
          <w:rFonts w:ascii="微软雅黑" w:eastAsia="微软雅黑" w:hAnsi="微软雅黑" w:hint="eastAsia"/>
          <w:color w:val="FF0000"/>
        </w:rPr>
        <w:t>register_01.txt</w:t>
      </w:r>
      <w:r w:rsidRPr="008B1A49">
        <w:rPr>
          <w:rFonts w:ascii="微软雅黑" w:eastAsia="微软雅黑" w:hAnsi="微软雅黑"/>
          <w:color w:val="FF0000"/>
        </w:rPr>
        <w:t>中</w:t>
      </w:r>
      <w:r w:rsidRPr="008B1A49">
        <w:rPr>
          <w:rFonts w:ascii="微软雅黑" w:eastAsia="微软雅黑" w:hAnsi="微软雅黑" w:hint="eastAsia"/>
          <w:color w:val="FF0000"/>
        </w:rPr>
        <w:t>tennant</w:t>
      </w:r>
      <w:r w:rsidRPr="008B1A49">
        <w:rPr>
          <w:rFonts w:ascii="微软雅黑" w:eastAsia="微软雅黑" w:hAnsi="微软雅黑"/>
          <w:color w:val="FF0000"/>
        </w:rPr>
        <w:t>Id</w:t>
      </w:r>
      <w:r w:rsidR="000474D8" w:rsidRPr="008B1A49">
        <w:rPr>
          <w:rFonts w:ascii="微软雅黑" w:eastAsia="微软雅黑" w:hAnsi="微软雅黑" w:hint="eastAsia"/>
          <w:color w:val="FF0000"/>
        </w:rPr>
        <w:t>、</w:t>
      </w:r>
      <w:r w:rsidR="000474D8" w:rsidRPr="008B1A49">
        <w:rPr>
          <w:rFonts w:ascii="微软雅黑" w:eastAsia="微软雅黑" w:hAnsi="微软雅黑"/>
          <w:color w:val="FF0000"/>
        </w:rPr>
        <w:t>contactName、contactPhone、email、enterprise</w:t>
      </w:r>
      <w:r w:rsidRPr="008B1A49">
        <w:rPr>
          <w:rFonts w:ascii="微软雅黑" w:eastAsia="微软雅黑" w:hAnsi="微软雅黑"/>
          <w:color w:val="FF0000"/>
        </w:rPr>
        <w:t>为租户</w:t>
      </w:r>
      <w:r w:rsidR="000474D8" w:rsidRPr="008B1A49">
        <w:rPr>
          <w:rFonts w:ascii="微软雅黑" w:eastAsia="微软雅黑" w:hAnsi="微软雅黑" w:hint="eastAsia"/>
          <w:color w:val="FF0000"/>
        </w:rPr>
        <w:t>信息</w:t>
      </w:r>
      <w:r w:rsidR="000474D8" w:rsidRPr="008B1A49">
        <w:rPr>
          <w:rFonts w:ascii="微软雅黑" w:eastAsia="微软雅黑" w:hAnsi="微软雅黑"/>
          <w:color w:val="FF0000"/>
        </w:rPr>
        <w:t>，</w:t>
      </w:r>
      <w:r w:rsidR="000474D8" w:rsidRPr="008B1A49">
        <w:rPr>
          <w:rFonts w:ascii="微软雅黑" w:eastAsia="微软雅黑" w:hAnsi="微软雅黑" w:hint="eastAsia"/>
          <w:color w:val="FF0000"/>
        </w:rPr>
        <w:t>包括</w:t>
      </w:r>
      <w:r w:rsidR="000474D8" w:rsidRPr="008B1A49">
        <w:rPr>
          <w:rFonts w:ascii="微软雅黑" w:eastAsia="微软雅黑" w:hAnsi="微软雅黑"/>
          <w:color w:val="FF0000"/>
        </w:rPr>
        <w:t>上面</w:t>
      </w:r>
      <w:r w:rsidR="000474D8" w:rsidRPr="008B1A49">
        <w:rPr>
          <w:rFonts w:ascii="微软雅黑" w:eastAsia="微软雅黑" w:hAnsi="微软雅黑" w:hint="eastAsia"/>
          <w:color w:val="FF0000"/>
        </w:rPr>
        <w:t>subdomain</w:t>
      </w:r>
      <w:r w:rsidR="000474D8" w:rsidRPr="008B1A49">
        <w:rPr>
          <w:rFonts w:ascii="微软雅黑" w:eastAsia="微软雅黑" w:hAnsi="微软雅黑"/>
          <w:color w:val="FF0000"/>
        </w:rPr>
        <w:t>参数，必须</w:t>
      </w:r>
      <w:r w:rsidR="000474D8" w:rsidRPr="008B1A49">
        <w:rPr>
          <w:rFonts w:ascii="微软雅黑" w:eastAsia="微软雅黑" w:hAnsi="微软雅黑" w:hint="eastAsia"/>
          <w:color w:val="FF0000"/>
        </w:rPr>
        <w:t>从产品</w:t>
      </w:r>
      <w:r w:rsidR="000474D8" w:rsidRPr="008B1A49">
        <w:rPr>
          <w:rFonts w:ascii="微软雅黑" w:eastAsia="微软雅黑" w:hAnsi="微软雅黑"/>
          <w:color w:val="FF0000"/>
        </w:rPr>
        <w:t>经理指定的对接人处得到，不能重复，否则</w:t>
      </w:r>
      <w:r w:rsidRPr="008B1A49">
        <w:rPr>
          <w:rFonts w:ascii="微软雅黑" w:eastAsia="微软雅黑" w:hAnsi="微软雅黑"/>
          <w:color w:val="FF0000"/>
        </w:rPr>
        <w:t>，</w:t>
      </w:r>
      <w:r w:rsidR="000474D8" w:rsidRPr="008B1A49">
        <w:rPr>
          <w:rFonts w:ascii="微软雅黑" w:eastAsia="微软雅黑" w:hAnsi="微软雅黑" w:hint="eastAsia"/>
          <w:color w:val="FF0000"/>
        </w:rPr>
        <w:t>系统</w:t>
      </w:r>
      <w:r w:rsidR="000474D8" w:rsidRPr="008B1A49">
        <w:rPr>
          <w:rFonts w:ascii="微软雅黑" w:eastAsia="微软雅黑" w:hAnsi="微软雅黑"/>
          <w:color w:val="FF0000"/>
        </w:rPr>
        <w:t>运行会</w:t>
      </w:r>
      <w:r w:rsidR="000474D8" w:rsidRPr="008B1A49">
        <w:rPr>
          <w:rFonts w:ascii="微软雅黑" w:eastAsia="微软雅黑" w:hAnsi="微软雅黑" w:hint="eastAsia"/>
          <w:color w:val="FF0000"/>
        </w:rPr>
        <w:t>出现</w:t>
      </w:r>
      <w:r w:rsidR="000474D8" w:rsidRPr="008B1A49">
        <w:rPr>
          <w:rFonts w:ascii="微软雅黑" w:eastAsia="微软雅黑" w:hAnsi="微软雅黑"/>
          <w:color w:val="FF0000"/>
        </w:rPr>
        <w:t>问题</w:t>
      </w:r>
      <w:r w:rsidR="000474D8" w:rsidRPr="008B1A49">
        <w:rPr>
          <w:rFonts w:ascii="微软雅黑" w:eastAsia="微软雅黑" w:hAnsi="微软雅黑" w:hint="eastAsia"/>
          <w:color w:val="FF0000"/>
        </w:rPr>
        <w:t>。</w:t>
      </w:r>
      <w:r w:rsidRPr="008B1A49">
        <w:rPr>
          <w:rFonts w:ascii="微软雅黑" w:eastAsia="微软雅黑" w:hAnsi="微软雅黑"/>
          <w:color w:val="FF0000"/>
        </w:rPr>
        <w:t>loginName</w:t>
      </w:r>
      <w:r w:rsidRPr="008B1A49">
        <w:rPr>
          <w:rFonts w:ascii="微软雅黑" w:eastAsia="微软雅黑" w:hAnsi="微软雅黑" w:hint="eastAsia"/>
          <w:color w:val="FF0000"/>
        </w:rPr>
        <w:t>和</w:t>
      </w:r>
      <w:r w:rsidRPr="008B1A49">
        <w:rPr>
          <w:rFonts w:ascii="微软雅黑" w:eastAsia="微软雅黑" w:hAnsi="微软雅黑"/>
          <w:color w:val="FF0000"/>
        </w:rPr>
        <w:t>password就是第一次登陆SaaS</w:t>
      </w:r>
      <w:r w:rsidRPr="008B1A49">
        <w:rPr>
          <w:rFonts w:ascii="微软雅黑" w:eastAsia="微软雅黑" w:hAnsi="微软雅黑" w:hint="eastAsia"/>
          <w:color w:val="FF0000"/>
        </w:rPr>
        <w:t>的</w:t>
      </w:r>
      <w:r w:rsidRPr="008B1A49">
        <w:rPr>
          <w:rFonts w:ascii="微软雅黑" w:eastAsia="微软雅黑" w:hAnsi="微软雅黑"/>
          <w:color w:val="FF0000"/>
        </w:rPr>
        <w:t>用户名和密码。</w:t>
      </w:r>
    </w:p>
    <w:p w14:paraId="05936C7F" w14:textId="77777777" w:rsidR="0091323C" w:rsidRPr="008B1A49" w:rsidRDefault="0091323C">
      <w:pPr>
        <w:rPr>
          <w:rFonts w:ascii="微软雅黑" w:eastAsia="微软雅黑" w:hAnsi="微软雅黑"/>
        </w:rPr>
      </w:pPr>
    </w:p>
    <w:p w14:paraId="03B5FFC9" w14:textId="3AEC511C" w:rsidR="0091323C" w:rsidRPr="008B1A49" w:rsidRDefault="00FC0CE9" w:rsidP="00FC0CE9">
      <w:pPr>
        <w:tabs>
          <w:tab w:val="left" w:pos="31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</w:t>
      </w:r>
      <w:r w:rsidR="005952E4" w:rsidRPr="008B1A49">
        <w:rPr>
          <w:rFonts w:ascii="微软雅黑" w:eastAsia="微软雅黑" w:hAnsi="微软雅黑" w:hint="eastAsia"/>
        </w:rPr>
        <w:t>在终端运行注册命令，完成用户注册。如图：</w:t>
      </w:r>
    </w:p>
    <w:p w14:paraId="7822659B" w14:textId="77777777" w:rsidR="0091323C" w:rsidRPr="008B1A49" w:rsidRDefault="0091323C">
      <w:pPr>
        <w:rPr>
          <w:rFonts w:ascii="微软雅黑" w:eastAsia="微软雅黑" w:hAnsi="微软雅黑"/>
        </w:rPr>
      </w:pPr>
    </w:p>
    <w:p w14:paraId="5AA0F639" w14:textId="77777777" w:rsidR="0091323C" w:rsidRPr="008B1A49" w:rsidRDefault="005952E4">
      <w:pPr>
        <w:ind w:firstLine="420"/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/>
          <w:noProof/>
        </w:rPr>
        <w:drawing>
          <wp:inline distT="0" distB="0" distL="114300" distR="114300" wp14:anchorId="5E36FD56" wp14:editId="7EA1C147">
            <wp:extent cx="5263515" cy="308610"/>
            <wp:effectExtent l="0" t="0" r="13335" b="152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2DFEA" w14:textId="77777777" w:rsidR="0091323C" w:rsidRPr="008B1A49" w:rsidRDefault="0091323C">
      <w:pPr>
        <w:ind w:firstLine="420"/>
        <w:rPr>
          <w:rFonts w:ascii="微软雅黑" w:eastAsia="微软雅黑" w:hAnsi="微软雅黑"/>
        </w:rPr>
      </w:pPr>
    </w:p>
    <w:p w14:paraId="2B2513D6" w14:textId="77777777" w:rsidR="0091323C" w:rsidRPr="008B1A49" w:rsidRDefault="0091323C">
      <w:pPr>
        <w:ind w:firstLine="420"/>
        <w:rPr>
          <w:rFonts w:ascii="微软雅黑" w:eastAsia="微软雅黑" w:hAnsi="微软雅黑"/>
        </w:rPr>
      </w:pPr>
    </w:p>
    <w:p w14:paraId="4876CE16" w14:textId="16F06741" w:rsidR="0091323C" w:rsidRPr="008B1A49" w:rsidRDefault="00FC0CE9" w:rsidP="00FC0CE9">
      <w:pPr>
        <w:tabs>
          <w:tab w:val="left" w:pos="31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5、</w:t>
      </w:r>
      <w:r w:rsidR="005952E4" w:rsidRPr="008B1A49">
        <w:rPr>
          <w:rFonts w:ascii="微软雅黑" w:eastAsia="微软雅黑" w:hAnsi="微软雅黑" w:hint="eastAsia"/>
        </w:rPr>
        <w:t>在浏览器上输入app部署服务器的IP地址，输入上步注册的用户名和密码，进入业务系统，至此部署全部完成。如图：</w:t>
      </w:r>
    </w:p>
    <w:p w14:paraId="10CCF790" w14:textId="77777777" w:rsidR="0091323C" w:rsidRPr="008B1A49" w:rsidRDefault="0091323C">
      <w:pPr>
        <w:rPr>
          <w:rFonts w:ascii="微软雅黑" w:eastAsia="微软雅黑" w:hAnsi="微软雅黑"/>
        </w:rPr>
      </w:pPr>
    </w:p>
    <w:p w14:paraId="2242136D" w14:textId="77777777" w:rsidR="0091323C" w:rsidRPr="008B1A49" w:rsidRDefault="005952E4">
      <w:pPr>
        <w:ind w:firstLine="420"/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/>
          <w:noProof/>
        </w:rPr>
        <w:drawing>
          <wp:inline distT="0" distB="0" distL="114300" distR="114300" wp14:anchorId="1E80B65C" wp14:editId="4AE09ABF">
            <wp:extent cx="5271770" cy="2573655"/>
            <wp:effectExtent l="0" t="0" r="5080" b="171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FF458" w14:textId="77777777" w:rsidR="0091323C" w:rsidRPr="008B1A49" w:rsidRDefault="0091323C">
      <w:pPr>
        <w:rPr>
          <w:rFonts w:ascii="微软雅黑" w:eastAsia="微软雅黑" w:hAnsi="微软雅黑"/>
          <w:sz w:val="24"/>
        </w:rPr>
      </w:pPr>
    </w:p>
    <w:p w14:paraId="3450A690" w14:textId="4E74FC66" w:rsidR="0091323C" w:rsidRPr="001C3B2C" w:rsidRDefault="00FC0CE9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四、</w:t>
      </w:r>
      <w:r w:rsidR="0040676D">
        <w:rPr>
          <w:rFonts w:ascii="微软雅黑" w:eastAsia="微软雅黑" w:hAnsi="微软雅黑" w:hint="eastAsia"/>
          <w:b/>
          <w:bCs/>
          <w:sz w:val="28"/>
          <w:szCs w:val="28"/>
        </w:rPr>
        <w:t>SaaS平台的更新、启动、停止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t>：</w:t>
      </w:r>
    </w:p>
    <w:p w14:paraId="067EE73F" w14:textId="0E69F045" w:rsidR="0091323C" w:rsidRPr="001C3B2C" w:rsidRDefault="001C3B2C" w:rsidP="001C3B2C">
      <w:pPr>
        <w:numPr>
          <w:ilvl w:val="0"/>
          <w:numId w:val="4"/>
        </w:numPr>
        <w:tabs>
          <w:tab w:val="clear" w:pos="31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如第二章第一步，从gitlab和CM出获取最新的deploy</w:t>
      </w:r>
      <w:r>
        <w:rPr>
          <w:rFonts w:ascii="微软雅黑" w:eastAsia="微软雅黑" w:hAnsi="微软雅黑"/>
        </w:rPr>
        <w:t>-shell</w:t>
      </w:r>
      <w:r>
        <w:rPr>
          <w:rFonts w:ascii="微软雅黑" w:eastAsia="微软雅黑" w:hAnsi="微软雅黑" w:hint="eastAsia"/>
        </w:rPr>
        <w:t>和package交付物，并copy到</w:t>
      </w:r>
      <w:r>
        <w:rPr>
          <w:rFonts w:ascii="微软雅黑" w:eastAsia="微软雅黑" w:hAnsi="微软雅黑"/>
        </w:rPr>
        <w:t>/home</w:t>
      </w:r>
      <w:r>
        <w:rPr>
          <w:rFonts w:ascii="微软雅黑" w:eastAsia="微软雅黑" w:hAnsi="微软雅黑" w:hint="eastAsia"/>
        </w:rPr>
        <w:t>目录下。</w:t>
      </w:r>
    </w:p>
    <w:p w14:paraId="4D7A1043" w14:textId="113339F2" w:rsidR="0091323C" w:rsidRPr="008B1A49" w:rsidRDefault="005952E4">
      <w:pPr>
        <w:numPr>
          <w:ilvl w:val="0"/>
          <w:numId w:val="4"/>
        </w:numPr>
        <w:tabs>
          <w:tab w:val="clear" w:pos="312"/>
        </w:tabs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</w:rPr>
        <w:t>运行sh /home/deploy-shell/copy_package.sh脚本，</w:t>
      </w:r>
    </w:p>
    <w:p w14:paraId="5ECEB2E7" w14:textId="77777777" w:rsidR="0091323C" w:rsidRPr="008B1A49" w:rsidRDefault="005952E4">
      <w:pPr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</w:rPr>
        <w:t>把对应的新的jar服务包拷贝到/home/deploy-shell/package下，如图：</w:t>
      </w:r>
    </w:p>
    <w:p w14:paraId="62CAF2D9" w14:textId="7542B933" w:rsidR="0091323C" w:rsidRPr="008B1A49" w:rsidRDefault="005952E4">
      <w:pPr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/>
          <w:noProof/>
        </w:rPr>
        <w:drawing>
          <wp:inline distT="0" distB="0" distL="114300" distR="114300" wp14:anchorId="328D51B0" wp14:editId="72839FBB">
            <wp:extent cx="5266055" cy="614680"/>
            <wp:effectExtent l="0" t="0" r="1079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ED3E1C" w14:textId="20CEBA5C" w:rsidR="0091323C" w:rsidRDefault="005952E4" w:rsidP="001C3B2C">
      <w:pPr>
        <w:numPr>
          <w:ilvl w:val="0"/>
          <w:numId w:val="4"/>
        </w:numPr>
        <w:tabs>
          <w:tab w:val="clear" w:pos="312"/>
        </w:tabs>
        <w:rPr>
          <w:rFonts w:ascii="微软雅黑" w:eastAsia="微软雅黑" w:hAnsi="微软雅黑"/>
        </w:rPr>
      </w:pPr>
      <w:r w:rsidRPr="008B1A49">
        <w:rPr>
          <w:rFonts w:ascii="微软雅黑" w:eastAsia="微软雅黑" w:hAnsi="微软雅黑" w:hint="eastAsia"/>
        </w:rPr>
        <w:t>运行</w:t>
      </w:r>
      <w:r w:rsidR="001C3B2C">
        <w:rPr>
          <w:rFonts w:ascii="微软雅黑" w:eastAsia="微软雅黑" w:hAnsi="微软雅黑" w:hint="eastAsia"/>
        </w:rPr>
        <w:t xml:space="preserve">sh </w:t>
      </w:r>
      <w:r w:rsidR="001C3B2C">
        <w:rPr>
          <w:rFonts w:ascii="微软雅黑" w:eastAsia="微软雅黑" w:hAnsi="微软雅黑"/>
        </w:rPr>
        <w:t>/home/deploy-shell/</w:t>
      </w:r>
      <w:r w:rsidR="001C3B2C" w:rsidRPr="001C3B2C">
        <w:rPr>
          <w:rFonts w:ascii="微软雅黑" w:eastAsia="微软雅黑" w:hAnsi="微软雅黑"/>
        </w:rPr>
        <w:t>upgrade.sh</w:t>
      </w:r>
      <w:r w:rsidR="001C3B2C">
        <w:rPr>
          <w:rFonts w:ascii="微软雅黑" w:eastAsia="微软雅黑" w:hAnsi="微软雅黑" w:hint="eastAsia"/>
        </w:rPr>
        <w:t>，登录SaaS查看更新状态。</w:t>
      </w:r>
    </w:p>
    <w:p w14:paraId="3FD0C16B" w14:textId="48CED259" w:rsidR="0040676D" w:rsidRDefault="0040676D" w:rsidP="001C3B2C">
      <w:pPr>
        <w:numPr>
          <w:ilvl w:val="0"/>
          <w:numId w:val="4"/>
        </w:numPr>
        <w:tabs>
          <w:tab w:val="clear" w:pos="31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运行sh </w:t>
      </w:r>
      <w:r>
        <w:rPr>
          <w:rFonts w:ascii="微软雅黑" w:eastAsia="微软雅黑" w:hAnsi="微软雅黑"/>
        </w:rPr>
        <w:t>/home/deploy-shell/</w:t>
      </w:r>
      <w:r>
        <w:rPr>
          <w:rFonts w:ascii="微软雅黑" w:eastAsia="微软雅黑" w:hAnsi="微软雅黑" w:hint="eastAsia"/>
        </w:rPr>
        <w:t>start</w:t>
      </w:r>
      <w:r w:rsidRPr="001C3B2C">
        <w:rPr>
          <w:rFonts w:ascii="微软雅黑" w:eastAsia="微软雅黑" w:hAnsi="微软雅黑"/>
        </w:rPr>
        <w:t>.sh</w:t>
      </w:r>
      <w:r>
        <w:rPr>
          <w:rFonts w:ascii="微软雅黑" w:eastAsia="微软雅黑" w:hAnsi="微软雅黑" w:hint="eastAsia"/>
        </w:rPr>
        <w:t>，来单独启动SaaS平台，但通常不必这么做，因为Setup</w:t>
      </w:r>
      <w:r>
        <w:rPr>
          <w:rFonts w:ascii="微软雅黑" w:eastAsia="微软雅黑" w:hAnsi="微软雅黑"/>
        </w:rPr>
        <w:t>.sh</w:t>
      </w:r>
      <w:r>
        <w:rPr>
          <w:rFonts w:ascii="微软雅黑" w:eastAsia="微软雅黑" w:hAnsi="微软雅黑" w:hint="eastAsia"/>
        </w:rPr>
        <w:t>会将开机自启动的脚本加进去。</w:t>
      </w:r>
    </w:p>
    <w:p w14:paraId="288D1E44" w14:textId="68DAA12D" w:rsidR="0040676D" w:rsidRPr="001C3B2C" w:rsidRDefault="0040676D" w:rsidP="001C3B2C">
      <w:pPr>
        <w:numPr>
          <w:ilvl w:val="0"/>
          <w:numId w:val="4"/>
        </w:numPr>
        <w:tabs>
          <w:tab w:val="clear" w:pos="31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运行sh </w:t>
      </w:r>
      <w:r>
        <w:rPr>
          <w:rFonts w:ascii="微软雅黑" w:eastAsia="微软雅黑" w:hAnsi="微软雅黑"/>
        </w:rPr>
        <w:t>/home/deploy-shell/</w:t>
      </w:r>
      <w:r>
        <w:rPr>
          <w:rFonts w:ascii="微软雅黑" w:eastAsia="微软雅黑" w:hAnsi="微软雅黑" w:hint="eastAsia"/>
        </w:rPr>
        <w:t>stop</w:t>
      </w:r>
      <w:r w:rsidRPr="001C3B2C">
        <w:rPr>
          <w:rFonts w:ascii="微软雅黑" w:eastAsia="微软雅黑" w:hAnsi="微软雅黑"/>
        </w:rPr>
        <w:t>.sh</w:t>
      </w:r>
      <w:r>
        <w:rPr>
          <w:rFonts w:ascii="微软雅黑" w:eastAsia="微软雅黑" w:hAnsi="微软雅黑" w:hint="eastAsia"/>
        </w:rPr>
        <w:t>，来停止SaaS平台，但通常不必这么做，之前关闭服务器即可。</w:t>
      </w:r>
    </w:p>
    <w:p w14:paraId="6374AB7C" w14:textId="0D257935" w:rsidR="0091323C" w:rsidRPr="008B1A49" w:rsidRDefault="001C3B2C" w:rsidP="001C3B2C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五、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t>平台服务与架构</w:t>
      </w:r>
    </w:p>
    <w:p w14:paraId="0DE3A2DF" w14:textId="481751B5" w:rsidR="0091323C" w:rsidRPr="008B1A49" w:rsidRDefault="001C3B2C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   5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t>.1 平台服务列表</w:t>
      </w:r>
    </w:p>
    <w:tbl>
      <w:tblPr>
        <w:tblpPr w:leftFromText="180" w:rightFromText="180" w:vertAnchor="text" w:horzAnchor="page" w:tblpX="3630" w:tblpY="1160"/>
        <w:tblOverlap w:val="never"/>
        <w:tblW w:w="496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2"/>
        <w:gridCol w:w="2537"/>
      </w:tblGrid>
      <w:tr w:rsidR="0091323C" w:rsidRPr="008B1A49" w14:paraId="140911E3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</w:tcPr>
          <w:p w14:paraId="70EBEAEC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  <w:b/>
                <w:color w:val="172B4D"/>
              </w:rPr>
            </w:pPr>
            <w:r w:rsidRPr="008B1A49">
              <w:rPr>
                <w:rFonts w:ascii="微软雅黑" w:eastAsia="微软雅黑" w:hAnsi="微软雅黑" w:cs="宋体"/>
                <w:b/>
                <w:color w:val="172B4D"/>
                <w:kern w:val="0"/>
                <w:sz w:val="24"/>
                <w:lang w:bidi="ar"/>
              </w:rPr>
              <w:t>服务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</w:tcPr>
          <w:p w14:paraId="25A05C7E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  <w:b/>
                <w:color w:val="172B4D"/>
              </w:rPr>
            </w:pPr>
            <w:r w:rsidRPr="008B1A49">
              <w:rPr>
                <w:rFonts w:ascii="微软雅黑" w:eastAsia="微软雅黑" w:hAnsi="微软雅黑" w:cs="宋体"/>
                <w:b/>
                <w:color w:val="172B4D"/>
                <w:kern w:val="0"/>
                <w:sz w:val="24"/>
                <w:lang w:bidi="ar"/>
              </w:rPr>
              <w:t>说明</w:t>
            </w:r>
          </w:p>
        </w:tc>
      </w:tr>
      <w:tr w:rsidR="0091323C" w:rsidRPr="008B1A49" w14:paraId="2741CEDE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AFFE936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consul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6A29BDB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服务注册中心</w:t>
            </w:r>
          </w:p>
        </w:tc>
      </w:tr>
      <w:tr w:rsidR="0091323C" w:rsidRPr="008B1A49" w14:paraId="53F6C9C9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2A9D7DE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rabbitmq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8CB227B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消息队列</w:t>
            </w:r>
          </w:p>
        </w:tc>
      </w:tr>
      <w:tr w:rsidR="0091323C" w:rsidRPr="008B1A49" w14:paraId="259D4278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DA7FC96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fastdfs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091D4CA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分布式文件存储服务</w:t>
            </w:r>
          </w:p>
        </w:tc>
      </w:tr>
      <w:tr w:rsidR="0091323C" w:rsidRPr="008B1A49" w14:paraId="690D1844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D0BBD74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lastRenderedPageBreak/>
              <w:t>bbox-service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66FC608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主服务</w:t>
            </w:r>
          </w:p>
        </w:tc>
      </w:tr>
      <w:tr w:rsidR="0091323C" w:rsidRPr="008B1A49" w14:paraId="3A33C939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668D01B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bbox-batch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E0468C2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任务批量处理</w:t>
            </w:r>
          </w:p>
        </w:tc>
      </w:tr>
      <w:tr w:rsidR="0091323C" w:rsidRPr="008B1A49" w14:paraId="3D8A45B0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BB552A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algorithm-service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0BF14B6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人脸识别算法服务</w:t>
            </w:r>
          </w:p>
        </w:tc>
      </w:tr>
      <w:tr w:rsidR="0091323C" w:rsidRPr="008B1A49" w14:paraId="5430D1D4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CA033EC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bbox-register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8F4D8E0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注册、登录服务</w:t>
            </w:r>
          </w:p>
        </w:tc>
      </w:tr>
      <w:tr w:rsidR="0091323C" w:rsidRPr="008B1A49" w14:paraId="09D0F4B6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EEA4A7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bbox-visitor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12F976D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访客服务</w:t>
            </w:r>
          </w:p>
        </w:tc>
      </w:tr>
      <w:tr w:rsidR="0091323C" w:rsidRPr="008B1A49" w14:paraId="754714FC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048A1DD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bbox-wechat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D767A84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微信访客</w:t>
            </w:r>
          </w:p>
        </w:tc>
      </w:tr>
      <w:tr w:rsidR="0091323C" w:rsidRPr="008B1A49" w14:paraId="14F6140C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2FCEB47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data-collection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BDAD3A3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日志收集</w:t>
            </w:r>
          </w:p>
        </w:tc>
      </w:tr>
      <w:tr w:rsidR="0091323C" w:rsidRPr="008B1A49" w14:paraId="232F7C76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F6BBF57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door-keeper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398422D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网关，认证服务</w:t>
            </w:r>
          </w:p>
        </w:tc>
      </w:tr>
      <w:tr w:rsidR="0091323C" w:rsidRPr="008B1A49" w14:paraId="316DBBD0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C6729C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kaioh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B27D045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授权服务</w:t>
            </w:r>
          </w:p>
        </w:tc>
      </w:tr>
      <w:tr w:rsidR="0091323C" w:rsidRPr="008B1A49" w14:paraId="0AF9F259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9CADEBF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user-center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6D02A77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用户中心</w:t>
            </w:r>
          </w:p>
        </w:tc>
      </w:tr>
      <w:tr w:rsidR="0091323C" w:rsidRPr="008B1A49" w14:paraId="134C5467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1D2EF03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ocfs-server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4282627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文件上传下载服务</w:t>
            </w:r>
          </w:p>
        </w:tc>
      </w:tr>
      <w:tr w:rsidR="0091323C" w:rsidRPr="008B1A49" w14:paraId="14D4F5B5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24EA9AA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o-message-rest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ECFCC14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消息发送接口</w:t>
            </w:r>
          </w:p>
        </w:tc>
      </w:tr>
      <w:tr w:rsidR="0091323C" w:rsidRPr="008B1A49" w14:paraId="01769EC1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8E2DD72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store-api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2563D33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应用商店接口服务</w:t>
            </w:r>
          </w:p>
        </w:tc>
      </w:tr>
      <w:tr w:rsidR="0091323C" w:rsidRPr="008B1A49" w14:paraId="6F71F494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EB501B1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Style w:val="a4"/>
                <w:rFonts w:ascii="微软雅黑" w:eastAsia="微软雅黑" w:hAnsi="微软雅黑" w:cs="宋体"/>
                <w:kern w:val="0"/>
                <w:sz w:val="24"/>
                <w:lang w:bidi="ar"/>
              </w:rPr>
              <w:t>store-manager</w:t>
            </w: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10ECA41" w14:textId="77777777" w:rsidR="0091323C" w:rsidRPr="008B1A49" w:rsidRDefault="005952E4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  <w:r w:rsidRPr="008B1A49">
              <w:rPr>
                <w:rFonts w:ascii="微软雅黑" w:eastAsia="微软雅黑" w:hAnsi="微软雅黑" w:cs="宋体"/>
                <w:kern w:val="0"/>
                <w:sz w:val="24"/>
                <w:lang w:bidi="ar"/>
              </w:rPr>
              <w:t>应用商店管理</w:t>
            </w:r>
          </w:p>
        </w:tc>
      </w:tr>
      <w:tr w:rsidR="0091323C" w:rsidRPr="008B1A49" w14:paraId="42883D8F" w14:textId="77777777">
        <w:tc>
          <w:tcPr>
            <w:tcW w:w="2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1C0D139" w14:textId="77777777" w:rsidR="0091323C" w:rsidRPr="008B1A49" w:rsidRDefault="0091323C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</w:p>
        </w:tc>
        <w:tc>
          <w:tcPr>
            <w:tcW w:w="25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D272A22" w14:textId="77777777" w:rsidR="0091323C" w:rsidRPr="008B1A49" w:rsidRDefault="0091323C">
            <w:pPr>
              <w:widowControl/>
              <w:jc w:val="left"/>
              <w:textAlignment w:val="top"/>
              <w:rPr>
                <w:rFonts w:ascii="微软雅黑" w:eastAsia="微软雅黑" w:hAnsi="微软雅黑"/>
              </w:rPr>
            </w:pPr>
          </w:p>
        </w:tc>
      </w:tr>
    </w:tbl>
    <w:p w14:paraId="7FAE744E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62B0E0F9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36B3AE6A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2636D8F3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212D9DD9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6E0D50D1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0FE24A9B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7754C657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0A49F3FD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5221F877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7C45D8F9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1EA1D04E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40C0FFF3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4727EF49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62138D79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23273F83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33BC554A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5B20C369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12F57095" w14:textId="77777777" w:rsidR="0091323C" w:rsidRPr="008B1A49" w:rsidRDefault="0091323C">
      <w:pPr>
        <w:rPr>
          <w:rFonts w:ascii="微软雅黑" w:eastAsia="微软雅黑" w:hAnsi="微软雅黑"/>
          <w:b/>
          <w:bCs/>
          <w:sz w:val="28"/>
          <w:szCs w:val="28"/>
        </w:rPr>
      </w:pPr>
    </w:p>
    <w:p w14:paraId="6CECCB02" w14:textId="25B53E2C" w:rsidR="0091323C" w:rsidRPr="008B1A49" w:rsidRDefault="001C3B2C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  5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t>.2 系统架构</w:t>
      </w:r>
    </w:p>
    <w:p w14:paraId="5335057C" w14:textId="77777777" w:rsidR="0091323C" w:rsidRPr="008B1A49" w:rsidRDefault="005952E4">
      <w:pPr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 xml:space="preserve">     </w:t>
      </w:r>
      <w:r w:rsidRPr="008B1A49">
        <w:rPr>
          <w:rFonts w:ascii="微软雅黑" w:eastAsia="微软雅黑" w:hAnsi="微软雅黑" w:hint="eastAsia"/>
          <w:b/>
          <w:bCs/>
          <w:noProof/>
          <w:sz w:val="28"/>
          <w:szCs w:val="28"/>
        </w:rPr>
        <w:drawing>
          <wp:inline distT="0" distB="0" distL="114300" distR="114300" wp14:anchorId="010A826E" wp14:editId="0B3A737B">
            <wp:extent cx="5272405" cy="4992370"/>
            <wp:effectExtent l="0" t="0" r="4445" b="17780"/>
            <wp:docPr id="3" name="图片 3" descr="15395693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6934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4655" w14:textId="7C339811" w:rsidR="0091323C" w:rsidRPr="008B1A49" w:rsidRDefault="001C3B2C" w:rsidP="001C3B2C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六、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t>常见问题排查步骤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</w:r>
      <w:r w:rsidR="005952E4" w:rsidRPr="008B1A49">
        <w:rPr>
          <w:rFonts w:ascii="微软雅黑" w:eastAsia="微软雅黑" w:hAnsi="微软雅黑" w:hint="eastAsia"/>
          <w:b/>
          <w:bCs/>
          <w:szCs w:val="21"/>
        </w:rPr>
        <w:t xml:space="preserve">1. 查看磁盘空间,磁盘没有空间可导致服务访问异常，重点查看：/  与 /data目录： </w:t>
      </w:r>
      <w:r w:rsidR="005952E4"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  <w:t xml:space="preserve">  </w:t>
      </w:r>
      <w:r w:rsidR="005952E4" w:rsidRPr="008B1A49">
        <w:rPr>
          <w:rFonts w:ascii="微软雅黑" w:eastAsia="微软雅黑" w:hAnsi="微软雅黑" w:hint="eastAsia"/>
          <w:b/>
          <w:bCs/>
          <w:szCs w:val="21"/>
        </w:rPr>
        <w:t xml:space="preserve"> #df  -h  </w:t>
      </w:r>
    </w:p>
    <w:p w14:paraId="6E663E61" w14:textId="6BE7C3FB" w:rsidR="00E65126" w:rsidRPr="0022330A" w:rsidRDefault="005952E4">
      <w:pPr>
        <w:numPr>
          <w:ilvl w:val="0"/>
          <w:numId w:val="5"/>
        </w:numPr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Cs w:val="21"/>
        </w:rPr>
        <w:t xml:space="preserve">平台各服务模块基于docker部署，如有服务请求异常，可查看docker容器运行状态：#docker  ps   -a </w:t>
      </w:r>
    </w:p>
    <w:p w14:paraId="4FF2ABB1" w14:textId="77777777" w:rsidR="0022330A" w:rsidRPr="0022330A" w:rsidRDefault="0022330A" w:rsidP="0022330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hint="eastAsia"/>
          <w:noProof/>
        </w:rPr>
        <w:lastRenderedPageBreak/>
        <w:drawing>
          <wp:inline distT="0" distB="0" distL="114300" distR="114300" wp14:anchorId="54F6E7C6" wp14:editId="1F2672F2">
            <wp:extent cx="5271135" cy="1864995"/>
            <wp:effectExtent l="0" t="0" r="5715" b="1905"/>
            <wp:docPr id="9" name="图片 9" descr="15395698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569857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6F25" w14:textId="2BB1898E" w:rsidR="0022330A" w:rsidRPr="0022330A" w:rsidRDefault="0022330A" w:rsidP="0022330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28"/>
          <w:szCs w:val="28"/>
        </w:rPr>
      </w:pPr>
      <w:r w:rsidRPr="0022330A">
        <w:rPr>
          <w:rFonts w:ascii="微软雅黑" w:eastAsia="微软雅黑" w:hAnsi="微软雅黑" w:hint="eastAsia"/>
          <w:b/>
          <w:bCs/>
          <w:szCs w:val="21"/>
        </w:rPr>
        <w:t>如发现docker容器异常（非Up），可尝试：docker start  容器id/容器名称，如：#docker start  doorkeeper</w:t>
      </w:r>
    </w:p>
    <w:p w14:paraId="3569D981" w14:textId="77777777" w:rsidR="00767A0A" w:rsidRPr="00767A0A" w:rsidRDefault="00E65126">
      <w:pPr>
        <w:numPr>
          <w:ilvl w:val="0"/>
          <w:numId w:val="5"/>
        </w:num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Cs w:val="21"/>
        </w:rPr>
        <w:t>微信</w:t>
      </w:r>
      <w:r w:rsidR="001B7E2B">
        <w:rPr>
          <w:rFonts w:ascii="微软雅黑" w:eastAsia="微软雅黑" w:hAnsi="微软雅黑" w:hint="eastAsia"/>
          <w:b/>
          <w:bCs/>
          <w:szCs w:val="21"/>
        </w:rPr>
        <w:t>访客填写输入框时</w:t>
      </w:r>
      <w:r w:rsidR="00767A0A">
        <w:rPr>
          <w:rFonts w:ascii="微软雅黑" w:eastAsia="微软雅黑" w:hAnsi="微软雅黑" w:hint="eastAsia"/>
          <w:b/>
          <w:bCs/>
          <w:szCs w:val="21"/>
        </w:rPr>
        <w:t>会提示“防欺诈</w:t>
      </w:r>
      <w:r w:rsidR="00767A0A">
        <w:rPr>
          <w:rFonts w:ascii="微软雅黑" w:eastAsia="微软雅黑" w:hAnsi="微软雅黑"/>
          <w:b/>
          <w:bCs/>
          <w:szCs w:val="21"/>
        </w:rPr>
        <w:t>…</w:t>
      </w:r>
      <w:r w:rsidR="00767A0A">
        <w:rPr>
          <w:rFonts w:ascii="微软雅黑" w:eastAsia="微软雅黑" w:hAnsi="微软雅黑" w:hint="eastAsia"/>
          <w:b/>
          <w:bCs/>
          <w:szCs w:val="21"/>
        </w:rPr>
        <w:t>”警告字样，如图：</w:t>
      </w:r>
    </w:p>
    <w:p w14:paraId="372B3704" w14:textId="5063F9C4" w:rsidR="00767A0A" w:rsidRDefault="002B10AA" w:rsidP="00767A0A">
      <w:pPr>
        <w:rPr>
          <w:rFonts w:ascii="微软雅黑" w:eastAsia="微软雅黑" w:hAnsi="微软雅黑"/>
          <w:b/>
          <w:bCs/>
          <w:szCs w:val="21"/>
        </w:rPr>
      </w:pPr>
      <w:r w:rsidRPr="002B10AA">
        <w:rPr>
          <w:rFonts w:ascii="微软雅黑" w:eastAsia="微软雅黑" w:hAnsi="微软雅黑"/>
          <w:b/>
          <w:bCs/>
          <w:noProof/>
          <w:szCs w:val="21"/>
        </w:rPr>
        <w:drawing>
          <wp:inline distT="0" distB="0" distL="0" distR="0" wp14:anchorId="2671BA42" wp14:editId="74723219">
            <wp:extent cx="3015700" cy="53615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513" cy="53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B58D" w14:textId="77777777" w:rsidR="002B10AA" w:rsidRDefault="00767A0A" w:rsidP="00767A0A">
      <w:pPr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需要将公众号运营者在微信后台下载一个文件，</w:t>
      </w:r>
      <w:r w:rsidR="002B10AA">
        <w:rPr>
          <w:rFonts w:ascii="微软雅黑" w:eastAsia="微软雅黑" w:hAnsi="微软雅黑" w:hint="eastAsia"/>
          <w:b/>
          <w:bCs/>
          <w:szCs w:val="21"/>
        </w:rPr>
        <w:t>如图：</w:t>
      </w:r>
    </w:p>
    <w:p w14:paraId="5BF8ECBB" w14:textId="6F63A6E0" w:rsidR="002B10AA" w:rsidRDefault="00723639" w:rsidP="00767A0A">
      <w:pPr>
        <w:rPr>
          <w:rFonts w:ascii="微软雅黑" w:eastAsia="微软雅黑" w:hAnsi="微软雅黑"/>
          <w:b/>
          <w:bCs/>
          <w:szCs w:val="21"/>
        </w:rPr>
      </w:pPr>
      <w:r w:rsidRPr="00723639">
        <w:rPr>
          <w:rFonts w:ascii="微软雅黑" w:eastAsia="微软雅黑" w:hAnsi="微软雅黑"/>
          <w:b/>
          <w:bCs/>
          <w:noProof/>
          <w:szCs w:val="21"/>
        </w:rPr>
        <w:drawing>
          <wp:inline distT="0" distB="0" distL="0" distR="0" wp14:anchorId="5D05E38C" wp14:editId="23190547">
            <wp:extent cx="1976211" cy="28490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837" cy="28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3B87" w14:textId="7DD6491E" w:rsidR="00723639" w:rsidRDefault="00723639" w:rsidP="00767A0A">
      <w:pPr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inline distT="0" distB="0" distL="0" distR="0" wp14:anchorId="6BBB710E" wp14:editId="60896DF8">
            <wp:extent cx="3707235" cy="2084877"/>
            <wp:effectExtent l="0" t="0" r="1270" b="0"/>
            <wp:docPr id="15" name="图片 15" descr="../Library/Containers/com.tencent.xinWeChat/Data/Library/Application%20Support/com.tencent.xinWeChat/2.0b4.0.9/04e4a59fb303f36dfede1ca197988e0f/Message/MessageTemp/e30e73b183d21bae3c7a25e6f702e5da/Image/721539671434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04e4a59fb303f36dfede1ca197988e0f/Message/MessageTemp/e30e73b183d21bae3c7a25e6f702e5da/Image/721539671434_.pic_hd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42" cy="210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9D3C" w14:textId="3704A876" w:rsidR="00723639" w:rsidRDefault="00723639" w:rsidP="00767A0A">
      <w:pPr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inline distT="0" distB="0" distL="0" distR="0" wp14:anchorId="67DA37C8" wp14:editId="362CE59A">
            <wp:extent cx="3801783" cy="1778660"/>
            <wp:effectExtent l="0" t="0" r="8255" b="0"/>
            <wp:docPr id="17" name="图片 17" descr="../Library/Containers/com.tencent.xinWeChat/Data/Library/Application%20Support/com.tencent.xinWeChat/2.0b4.0.9/04e4a59fb303f36dfede1ca197988e0f/Message/MessageTemp/e30e73b183d21bae3c7a25e6f702e5da/Image/73153967148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04e4a59fb303f36dfede1ca197988e0f/Message/MessageTemp/e30e73b183d21bae3c7a25e6f702e5da/Image/731539671481_.pic_h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00" cy="178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EE04" w14:textId="430692A9" w:rsidR="0022330A" w:rsidRPr="008B1A49" w:rsidRDefault="002B10AA" w:rsidP="0022330A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Cs w:val="21"/>
        </w:rPr>
        <w:t>文件下载后需要将此文件放在nginx所安装的机器中的</w:t>
      </w:r>
      <w:r w:rsidR="00723639">
        <w:rPr>
          <w:rFonts w:ascii="微软雅黑" w:eastAsia="微软雅黑" w:hAnsi="微软雅黑" w:hint="eastAsia"/>
          <w:b/>
          <w:bCs/>
          <w:szCs w:val="21"/>
        </w:rPr>
        <w:t xml:space="preserve"> </w:t>
      </w:r>
      <w:r w:rsidR="00A2379D">
        <w:rPr>
          <w:rFonts w:ascii="Helvetica Neue" w:eastAsia="宋体" w:hAnsi="Helvetica Neue" w:cs="Helvetica Neue"/>
          <w:kern w:val="0"/>
          <w:sz w:val="26"/>
          <w:szCs w:val="26"/>
        </w:rPr>
        <w:t>/etc/nginx/conf.d/constant</w:t>
      </w:r>
      <w:r w:rsidR="00541117">
        <w:rPr>
          <w:rFonts w:ascii="Helvetica Neue" w:eastAsia="宋体" w:hAnsi="Helvetica Neue" w:cs="Helvetica Neue"/>
          <w:kern w:val="0"/>
          <w:sz w:val="26"/>
          <w:szCs w:val="26"/>
        </w:rPr>
        <w:t>/</w:t>
      </w:r>
      <w:r w:rsidR="0022330A">
        <w:rPr>
          <w:rFonts w:ascii="微软雅黑" w:eastAsia="微软雅黑" w:hAnsi="微软雅黑"/>
          <w:b/>
          <w:bCs/>
          <w:szCs w:val="21"/>
        </w:rPr>
        <w:t xml:space="preserve"> </w:t>
      </w:r>
      <w:r w:rsidR="0022330A">
        <w:rPr>
          <w:rFonts w:ascii="微软雅黑" w:eastAsia="微软雅黑" w:hAnsi="微软雅黑" w:hint="eastAsia"/>
          <w:b/>
          <w:bCs/>
          <w:szCs w:val="21"/>
        </w:rPr>
        <w:t>目录下。</w:t>
      </w:r>
    </w:p>
    <w:p w14:paraId="3755DFB4" w14:textId="2CB08EA8" w:rsidR="0091323C" w:rsidRPr="008B1A49" w:rsidRDefault="005952E4">
      <w:pPr>
        <w:rPr>
          <w:rFonts w:ascii="微软雅黑" w:eastAsia="微软雅黑" w:hAnsi="微软雅黑"/>
          <w:b/>
          <w:bCs/>
          <w:szCs w:val="21"/>
        </w:rPr>
      </w:pP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</w: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3.</w:t>
      </w:r>
      <w:r w:rsidRPr="008B1A49">
        <w:rPr>
          <w:rFonts w:ascii="微软雅黑" w:eastAsia="微软雅黑" w:hAnsi="微软雅黑" w:hint="eastAsia"/>
          <w:b/>
          <w:bCs/>
          <w:szCs w:val="21"/>
        </w:rPr>
        <w:t>如发现docker服务异常或启动异常，可以查看服务日志</w:t>
      </w:r>
    </w:p>
    <w:p w14:paraId="7473C478" w14:textId="77777777" w:rsidR="0091323C" w:rsidRPr="008B1A49" w:rsidRDefault="005952E4">
      <w:pPr>
        <w:ind w:left="420" w:hangingChars="200" w:hanging="420"/>
        <w:rPr>
          <w:rFonts w:ascii="微软雅黑" w:eastAsia="微软雅黑" w:hAnsi="微软雅黑"/>
          <w:b/>
          <w:bCs/>
          <w:szCs w:val="21"/>
        </w:rPr>
      </w:pPr>
      <w:r w:rsidRPr="008B1A49">
        <w:rPr>
          <w:rFonts w:ascii="微软雅黑" w:eastAsia="微软雅黑" w:hAnsi="微软雅黑" w:hint="eastAsia"/>
          <w:b/>
          <w:bCs/>
          <w:szCs w:val="21"/>
        </w:rPr>
        <w:t xml:space="preserve">   #tail  -f   /var/log/opnexts/*/error.log    </w:t>
      </w:r>
    </w:p>
    <w:p w14:paraId="184525C2" w14:textId="77777777" w:rsidR="0091323C" w:rsidRPr="008B1A49" w:rsidRDefault="005952E4">
      <w:pPr>
        <w:ind w:leftChars="134" w:left="491" w:hangingChars="100" w:hanging="210"/>
        <w:rPr>
          <w:rFonts w:ascii="微软雅黑" w:eastAsia="微软雅黑" w:hAnsi="微软雅黑"/>
          <w:b/>
          <w:bCs/>
          <w:sz w:val="28"/>
          <w:szCs w:val="28"/>
        </w:rPr>
      </w:pPr>
      <w:r w:rsidRPr="008B1A49">
        <w:rPr>
          <w:rFonts w:ascii="微软雅黑" w:eastAsia="微软雅黑" w:hAnsi="微软雅黑" w:hint="eastAsia"/>
          <w:b/>
          <w:bCs/>
          <w:szCs w:val="21"/>
        </w:rPr>
        <w:t>* 替换为应用名称：</w:t>
      </w:r>
      <w:r w:rsidRPr="008B1A49">
        <w:rPr>
          <w:rFonts w:ascii="微软雅黑" w:eastAsia="微软雅黑" w:hAnsi="微软雅黑" w:hint="eastAsia"/>
          <w:b/>
          <w:bCs/>
          <w:sz w:val="28"/>
          <w:szCs w:val="28"/>
        </w:rPr>
        <w:br/>
      </w:r>
      <w:r w:rsidRPr="008B1A49">
        <w:rPr>
          <w:rFonts w:ascii="微软雅黑" w:eastAsia="微软雅黑" w:hAnsi="微软雅黑"/>
          <w:noProof/>
        </w:rPr>
        <w:drawing>
          <wp:inline distT="0" distB="0" distL="114300" distR="114300" wp14:anchorId="13AC0226" wp14:editId="48DB1CBC">
            <wp:extent cx="1228725" cy="2771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91323C" w:rsidRPr="008B1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Microsoft YaHei UI"/>
    <w:charset w:val="00"/>
    <w:family w:val="swiss"/>
    <w:pitch w:val="variable"/>
    <w:sig w:usb0="00000003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3E39453"/>
    <w:multiLevelType w:val="singleLevel"/>
    <w:tmpl w:val="6056232C"/>
    <w:lvl w:ilvl="0">
      <w:start w:val="1"/>
      <w:numFmt w:val="decimal"/>
      <w:lvlText w:val="%1."/>
      <w:lvlJc w:val="left"/>
      <w:pPr>
        <w:tabs>
          <w:tab w:val="left" w:pos="312"/>
        </w:tabs>
        <w:ind w:left="280" w:firstLine="0"/>
      </w:pPr>
      <w:rPr>
        <w:b/>
        <w:sz w:val="28"/>
        <w:szCs w:val="28"/>
      </w:rPr>
    </w:lvl>
  </w:abstractNum>
  <w:abstractNum w:abstractNumId="1">
    <w:nsid w:val="17B7339A"/>
    <w:multiLevelType w:val="singleLevel"/>
    <w:tmpl w:val="17B733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A4B97E8"/>
    <w:multiLevelType w:val="singleLevel"/>
    <w:tmpl w:val="1A4B97E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073D227"/>
    <w:multiLevelType w:val="singleLevel"/>
    <w:tmpl w:val="2073D227"/>
    <w:lvl w:ilvl="0">
      <w:start w:val="2"/>
      <w:numFmt w:val="decimal"/>
      <w:suff w:val="space"/>
      <w:lvlText w:val="%1."/>
      <w:lvlJc w:val="left"/>
    </w:lvl>
  </w:abstractNum>
  <w:abstractNum w:abstractNumId="4">
    <w:nsid w:val="46028E9A"/>
    <w:multiLevelType w:val="singleLevel"/>
    <w:tmpl w:val="46028E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CE2987"/>
    <w:rsid w:val="00002E37"/>
    <w:rsid w:val="0003723F"/>
    <w:rsid w:val="000474D8"/>
    <w:rsid w:val="00051D7C"/>
    <w:rsid w:val="000601BA"/>
    <w:rsid w:val="00106BA3"/>
    <w:rsid w:val="00166D8E"/>
    <w:rsid w:val="001B0761"/>
    <w:rsid w:val="001B7E2B"/>
    <w:rsid w:val="001C3B2C"/>
    <w:rsid w:val="0022330A"/>
    <w:rsid w:val="00257DB3"/>
    <w:rsid w:val="002B10AA"/>
    <w:rsid w:val="002C661F"/>
    <w:rsid w:val="002D1972"/>
    <w:rsid w:val="002D4EC7"/>
    <w:rsid w:val="0033553A"/>
    <w:rsid w:val="003C1EA8"/>
    <w:rsid w:val="003C6748"/>
    <w:rsid w:val="0040676D"/>
    <w:rsid w:val="00496473"/>
    <w:rsid w:val="005277D7"/>
    <w:rsid w:val="00541117"/>
    <w:rsid w:val="0056643A"/>
    <w:rsid w:val="00566F83"/>
    <w:rsid w:val="005952E4"/>
    <w:rsid w:val="005B15BE"/>
    <w:rsid w:val="005B3ADD"/>
    <w:rsid w:val="00610958"/>
    <w:rsid w:val="0061511F"/>
    <w:rsid w:val="00723639"/>
    <w:rsid w:val="00767A0A"/>
    <w:rsid w:val="0079104D"/>
    <w:rsid w:val="007C12F9"/>
    <w:rsid w:val="007D0A5C"/>
    <w:rsid w:val="00803ACC"/>
    <w:rsid w:val="0086071B"/>
    <w:rsid w:val="008B1A49"/>
    <w:rsid w:val="0091323C"/>
    <w:rsid w:val="009378F3"/>
    <w:rsid w:val="009C2D97"/>
    <w:rsid w:val="009D3F86"/>
    <w:rsid w:val="009E0D55"/>
    <w:rsid w:val="009F273C"/>
    <w:rsid w:val="00A22F0C"/>
    <w:rsid w:val="00A2379D"/>
    <w:rsid w:val="00AC1C10"/>
    <w:rsid w:val="00AC3E89"/>
    <w:rsid w:val="00AD7579"/>
    <w:rsid w:val="00AE7A03"/>
    <w:rsid w:val="00B043EF"/>
    <w:rsid w:val="00B10238"/>
    <w:rsid w:val="00B40444"/>
    <w:rsid w:val="00B46DFE"/>
    <w:rsid w:val="00B66247"/>
    <w:rsid w:val="00C370D7"/>
    <w:rsid w:val="00C65900"/>
    <w:rsid w:val="00CE4A86"/>
    <w:rsid w:val="00D1617F"/>
    <w:rsid w:val="00D32685"/>
    <w:rsid w:val="00D5011D"/>
    <w:rsid w:val="00D81010"/>
    <w:rsid w:val="00E65126"/>
    <w:rsid w:val="00E71CD0"/>
    <w:rsid w:val="00E74B7A"/>
    <w:rsid w:val="00EA0C3C"/>
    <w:rsid w:val="00EA5467"/>
    <w:rsid w:val="00F050BD"/>
    <w:rsid w:val="00F10DA4"/>
    <w:rsid w:val="00F22BED"/>
    <w:rsid w:val="00F57E39"/>
    <w:rsid w:val="00FC0CE9"/>
    <w:rsid w:val="00FC1F17"/>
    <w:rsid w:val="018456B0"/>
    <w:rsid w:val="05A13B17"/>
    <w:rsid w:val="06FC2231"/>
    <w:rsid w:val="09B67AED"/>
    <w:rsid w:val="0D272B26"/>
    <w:rsid w:val="0FB2137B"/>
    <w:rsid w:val="134B4C8F"/>
    <w:rsid w:val="166307AB"/>
    <w:rsid w:val="16CC0DA4"/>
    <w:rsid w:val="1ECE2987"/>
    <w:rsid w:val="2026790C"/>
    <w:rsid w:val="2141079E"/>
    <w:rsid w:val="24331C96"/>
    <w:rsid w:val="268857F8"/>
    <w:rsid w:val="2CEE0BF1"/>
    <w:rsid w:val="34FE06B8"/>
    <w:rsid w:val="35810E69"/>
    <w:rsid w:val="42114566"/>
    <w:rsid w:val="4B2911C9"/>
    <w:rsid w:val="4D9226C2"/>
    <w:rsid w:val="4FF7406A"/>
    <w:rsid w:val="54597ECD"/>
    <w:rsid w:val="5609752C"/>
    <w:rsid w:val="5CEB55A3"/>
    <w:rsid w:val="63256B4D"/>
    <w:rsid w:val="66196FC4"/>
    <w:rsid w:val="6D535020"/>
    <w:rsid w:val="6EE52734"/>
    <w:rsid w:val="716C7558"/>
    <w:rsid w:val="77C26A5A"/>
    <w:rsid w:val="7DEC57FD"/>
    <w:rsid w:val="7F12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56341F"/>
  <w15:docId w15:val="{DB520897-4E07-46FA-A0CC-7C006ADDC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link w:val="3Char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customStyle="1" w:styleId="3Char">
    <w:name w:val="标题 3 Char"/>
    <w:link w:val="3"/>
    <w:rPr>
      <w:rFonts w:ascii="宋体" w:eastAsia="宋体" w:hAnsi="宋体" w:cs="宋体" w:hint="eastAsia"/>
      <w:b/>
      <w:kern w:val="0"/>
      <w:sz w:val="27"/>
      <w:szCs w:val="27"/>
      <w:lang w:val="en-US" w:eastAsia="zh-CN" w:bidi="ar"/>
    </w:rPr>
  </w:style>
  <w:style w:type="character" w:styleId="a5">
    <w:name w:val="Hyperlink"/>
    <w:basedOn w:val="a0"/>
    <w:rsid w:val="00002E37"/>
    <w:rPr>
      <w:color w:val="0563C1" w:themeColor="hyperlink"/>
      <w:u w:val="single"/>
    </w:rPr>
  </w:style>
  <w:style w:type="paragraph" w:styleId="a6">
    <w:name w:val="List Paragraph"/>
    <w:basedOn w:val="a"/>
    <w:uiPriority w:val="99"/>
    <w:rsid w:val="002233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gitlab.opzoondev.com/OPNext.S/deploy-shel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am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232</TotalTime>
  <Pages>14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白幽灵</dc:creator>
  <cp:lastModifiedBy>long</cp:lastModifiedBy>
  <cp:revision>27</cp:revision>
  <dcterms:created xsi:type="dcterms:W3CDTF">2018-10-15T03:49:00Z</dcterms:created>
  <dcterms:modified xsi:type="dcterms:W3CDTF">2018-10-29T10:36:00Z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